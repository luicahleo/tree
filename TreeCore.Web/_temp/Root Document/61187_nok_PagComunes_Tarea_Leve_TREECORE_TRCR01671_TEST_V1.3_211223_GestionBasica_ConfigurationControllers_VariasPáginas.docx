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trebo-Colores-Alternos"/>
        <w:tblpPr w:leftFromText="141" w:rightFromText="141" w:vertAnchor="text" w:horzAnchor="margin" w:tblpY="266"/>
        <w:tblW w:w="8613" w:type="dxa"/>
        <w:tblLook w:val="04A0" w:firstRow="1" w:lastRow="0" w:firstColumn="1" w:lastColumn="0" w:noHBand="0" w:noVBand="1"/>
      </w:tblPr>
      <w:tblGrid>
        <w:gridCol w:w="2831"/>
        <w:gridCol w:w="2831"/>
        <w:gridCol w:w="2951"/>
      </w:tblGrid>
      <w:tr w:rsidR="003479C3" w:rsidRPr="007E1227" w14:paraId="615A5C05" w14:textId="77777777" w:rsidTr="007932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613" w:type="dxa"/>
            <w:gridSpan w:val="3"/>
          </w:tcPr>
          <w:p w14:paraId="62BC000A" w14:textId="77777777" w:rsidR="003479C3" w:rsidRPr="00F32680" w:rsidRDefault="003479C3" w:rsidP="003479C3">
            <w:pPr>
              <w:pStyle w:val="Sub2-Tablas"/>
            </w:pPr>
            <w:r>
              <w:t>Informe de prueba / test</w:t>
            </w:r>
          </w:p>
        </w:tc>
      </w:tr>
      <w:tr w:rsidR="003479C3" w14:paraId="1A13A408" w14:textId="77777777" w:rsidTr="00793234">
        <w:tc>
          <w:tcPr>
            <w:tcW w:w="2831" w:type="dxa"/>
          </w:tcPr>
          <w:p w14:paraId="6289043B" w14:textId="047E3F88" w:rsidR="003479C3" w:rsidRPr="00F32680" w:rsidRDefault="00DA708B" w:rsidP="00793234">
            <w:pPr>
              <w:pStyle w:val="Cuerpodetexto"/>
              <w:jc w:val="center"/>
              <w:rPr>
                <w:rStyle w:val="NegritaAzul"/>
              </w:rPr>
            </w:pPr>
            <w:r>
              <w:rPr>
                <w:rStyle w:val="NegritaAzul"/>
              </w:rPr>
              <w:t>Global</w:t>
            </w:r>
          </w:p>
        </w:tc>
        <w:tc>
          <w:tcPr>
            <w:tcW w:w="2831" w:type="dxa"/>
          </w:tcPr>
          <w:p w14:paraId="3D743229" w14:textId="2CBBBB2C" w:rsidR="003479C3" w:rsidRPr="00F32680" w:rsidRDefault="00DA708B" w:rsidP="00793234">
            <w:pPr>
              <w:pStyle w:val="Cuerpodetexto"/>
              <w:jc w:val="center"/>
              <w:rPr>
                <w:rStyle w:val="NegritaVerde"/>
              </w:rPr>
            </w:pPr>
            <w:r>
              <w:rPr>
                <w:rStyle w:val="NegritaVerde"/>
              </w:rPr>
              <w:t>TRCR</w:t>
            </w:r>
            <w:r w:rsidR="00DC3B42">
              <w:rPr>
                <w:rStyle w:val="NegritaVerde"/>
              </w:rPr>
              <w:t>01671</w:t>
            </w:r>
          </w:p>
        </w:tc>
        <w:tc>
          <w:tcPr>
            <w:tcW w:w="2951" w:type="dxa"/>
          </w:tcPr>
          <w:p w14:paraId="2DB529DC" w14:textId="5B093BE8" w:rsidR="003479C3" w:rsidRPr="00F32680" w:rsidRDefault="003479C3" w:rsidP="00793234">
            <w:pPr>
              <w:pStyle w:val="Cuerpodetexto"/>
              <w:jc w:val="center"/>
              <w:rPr>
                <w:rStyle w:val="NegritaAzul"/>
              </w:rPr>
            </w:pPr>
            <w:r>
              <w:rPr>
                <w:rStyle w:val="NegritaAzul"/>
              </w:rPr>
              <w:t>1.</w:t>
            </w:r>
            <w:r w:rsidR="007D5958">
              <w:rPr>
                <w:rStyle w:val="NegritaAzul"/>
              </w:rPr>
              <w:t>1</w:t>
            </w:r>
          </w:p>
        </w:tc>
      </w:tr>
    </w:tbl>
    <w:p w14:paraId="7E8888D7" w14:textId="77777777" w:rsidR="00E625DE" w:rsidRPr="00413BBD" w:rsidRDefault="001540D3" w:rsidP="00E625DE">
      <w:pPr>
        <w:pStyle w:val="Ttulo10"/>
      </w:pPr>
      <w:r>
        <w:t>DEscripción de la tarea</w:t>
      </w:r>
    </w:p>
    <w:p w14:paraId="771E3DA9" w14:textId="3C8D4484" w:rsidR="00DC3B42" w:rsidRDefault="00DC3B42" w:rsidP="00DC3B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s-ES" w:eastAsia="es-ES"/>
        </w:rPr>
      </w:pPr>
      <w:proofErr w:type="spellStart"/>
      <w:r w:rsidRPr="00DC3B42">
        <w:rPr>
          <w:rFonts w:eastAsia="Times New Roman"/>
          <w:bdr w:val="none" w:sz="0" w:space="0" w:color="auto"/>
          <w:lang w:val="es-ES" w:eastAsia="es-ES"/>
        </w:rPr>
        <w:t>Integration</w:t>
      </w:r>
      <w:proofErr w:type="spellEnd"/>
      <w:r w:rsidRPr="00DC3B42">
        <w:rPr>
          <w:rFonts w:eastAsia="Times New Roman"/>
          <w:bdr w:val="none" w:sz="0" w:space="0" w:color="auto"/>
          <w:lang w:val="es-ES" w:eastAsia="es-ES"/>
        </w:rPr>
        <w:t xml:space="preserve"> Interface </w:t>
      </w:r>
      <w:proofErr w:type="spellStart"/>
      <w:r w:rsidRPr="00DC3B42">
        <w:rPr>
          <w:rFonts w:eastAsia="Times New Roman"/>
          <w:bdr w:val="none" w:sz="0" w:space="0" w:color="auto"/>
          <w:lang w:val="es-ES" w:eastAsia="es-ES"/>
        </w:rPr>
        <w:t>Configuration</w:t>
      </w:r>
      <w:proofErr w:type="spellEnd"/>
      <w:r w:rsidRPr="00DC3B42">
        <w:rPr>
          <w:rFonts w:eastAsia="Times New Roman"/>
          <w:bdr w:val="none" w:sz="0" w:space="0" w:color="auto"/>
          <w:lang w:val="es-ES" w:eastAsia="es-ES"/>
        </w:rPr>
        <w:t xml:space="preserve"> - </w:t>
      </w:r>
      <w:proofErr w:type="spellStart"/>
      <w:r w:rsidRPr="00DC3B42">
        <w:rPr>
          <w:rFonts w:eastAsia="Times New Roman"/>
          <w:bdr w:val="none" w:sz="0" w:space="0" w:color="auto"/>
          <w:lang w:val="es-ES" w:eastAsia="es-ES"/>
        </w:rPr>
        <w:t>Controllers</w:t>
      </w:r>
      <w:proofErr w:type="spellEnd"/>
      <w:r w:rsidRPr="00DC3B42">
        <w:rPr>
          <w:rFonts w:eastAsia="Times New Roman"/>
          <w:bdr w:val="none" w:sz="0" w:space="0" w:color="auto"/>
          <w:lang w:val="es-ES" w:eastAsia="es-ES"/>
        </w:rPr>
        <w:t xml:space="preserve"> </w:t>
      </w:r>
      <w:r>
        <w:rPr>
          <w:rFonts w:eastAsia="Times New Roman"/>
          <w:bdr w:val="none" w:sz="0" w:space="0" w:color="auto"/>
          <w:lang w:val="es-ES" w:eastAsia="es-ES"/>
        </w:rPr>
        <w:t>–</w:t>
      </w:r>
      <w:r w:rsidRPr="00DC3B42">
        <w:rPr>
          <w:rFonts w:eastAsia="Times New Roman"/>
          <w:bdr w:val="none" w:sz="0" w:space="0" w:color="auto"/>
          <w:lang w:val="es-ES" w:eastAsia="es-ES"/>
        </w:rPr>
        <w:t xml:space="preserve"> </w:t>
      </w:r>
      <w:proofErr w:type="spellStart"/>
      <w:r w:rsidRPr="00DC3B42">
        <w:rPr>
          <w:rFonts w:eastAsia="Times New Roman"/>
          <w:bdr w:val="none" w:sz="0" w:space="0" w:color="auto"/>
          <w:lang w:val="es-ES" w:eastAsia="es-ES"/>
        </w:rPr>
        <w:t>Modify</w:t>
      </w:r>
      <w:proofErr w:type="spellEnd"/>
    </w:p>
    <w:p w14:paraId="7BB15550" w14:textId="77777777" w:rsidR="00DC3B42" w:rsidRDefault="00DC3B42" w:rsidP="00DC3B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s-ES" w:eastAsia="es-ES"/>
        </w:rPr>
      </w:pPr>
    </w:p>
    <w:p w14:paraId="428BF236" w14:textId="0690CA66" w:rsidR="00DC3B42" w:rsidRPr="00DC3B42" w:rsidRDefault="00DC3B42" w:rsidP="00DC3B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s-ES" w:eastAsia="es-ES"/>
        </w:rPr>
      </w:pPr>
      <w:r w:rsidRPr="00DC3B42">
        <w:rPr>
          <w:rFonts w:eastAsia="Times New Roman"/>
          <w:bdr w:val="none" w:sz="0" w:space="0" w:color="auto"/>
          <w:lang w:val="es-ES" w:eastAsia="es-ES"/>
        </w:rPr>
        <w:t xml:space="preserve">Modificación necesaria para que las funciones de </w:t>
      </w:r>
      <w:proofErr w:type="spellStart"/>
      <w:r w:rsidRPr="00DC3B42">
        <w:rPr>
          <w:rFonts w:eastAsia="Times New Roman"/>
          <w:bdr w:val="none" w:sz="0" w:space="0" w:color="auto"/>
          <w:lang w:val="es-ES" w:eastAsia="es-ES"/>
        </w:rPr>
        <w:t>Add</w:t>
      </w:r>
      <w:proofErr w:type="spellEnd"/>
      <w:r w:rsidRPr="00DC3B42">
        <w:rPr>
          <w:rFonts w:eastAsia="Times New Roman"/>
          <w:bdr w:val="none" w:sz="0" w:space="0" w:color="auto"/>
          <w:lang w:val="es-ES" w:eastAsia="es-ES"/>
        </w:rPr>
        <w:t xml:space="preserve">, </w:t>
      </w:r>
      <w:proofErr w:type="spellStart"/>
      <w:r w:rsidRPr="00DC3B42">
        <w:rPr>
          <w:rFonts w:eastAsia="Times New Roman"/>
          <w:bdr w:val="none" w:sz="0" w:space="0" w:color="auto"/>
          <w:lang w:val="es-ES" w:eastAsia="es-ES"/>
        </w:rPr>
        <w:t>Update</w:t>
      </w:r>
      <w:proofErr w:type="spellEnd"/>
      <w:r w:rsidRPr="00DC3B42">
        <w:rPr>
          <w:rFonts w:eastAsia="Times New Roman"/>
          <w:bdr w:val="none" w:sz="0" w:space="0" w:color="auto"/>
          <w:lang w:val="es-ES" w:eastAsia="es-ES"/>
        </w:rPr>
        <w:t xml:space="preserve">, </w:t>
      </w:r>
      <w:proofErr w:type="spellStart"/>
      <w:r w:rsidRPr="00DC3B42">
        <w:rPr>
          <w:rFonts w:eastAsia="Times New Roman"/>
          <w:bdr w:val="none" w:sz="0" w:space="0" w:color="auto"/>
          <w:lang w:val="es-ES" w:eastAsia="es-ES"/>
        </w:rPr>
        <w:t>Delete</w:t>
      </w:r>
      <w:proofErr w:type="spellEnd"/>
      <w:r w:rsidRPr="00DC3B42">
        <w:rPr>
          <w:rFonts w:eastAsia="Times New Roman"/>
          <w:bdr w:val="none" w:sz="0" w:space="0" w:color="auto"/>
          <w:lang w:val="es-ES" w:eastAsia="es-ES"/>
        </w:rPr>
        <w:t xml:space="preserve"> se encuentren en los controladores.</w:t>
      </w:r>
    </w:p>
    <w:p w14:paraId="12A52A2D" w14:textId="77777777" w:rsidR="00DC3B42" w:rsidRPr="00DC3B42" w:rsidRDefault="00DC3B42" w:rsidP="00DC3B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s-ES" w:eastAsia="es-ES"/>
        </w:rPr>
      </w:pPr>
    </w:p>
    <w:tbl>
      <w:tblPr>
        <w:tblStyle w:val="Atrebo-Simple"/>
        <w:tblW w:w="0" w:type="auto"/>
        <w:tblLook w:val="0480" w:firstRow="0" w:lastRow="0" w:firstColumn="1" w:lastColumn="0" w:noHBand="0" w:noVBand="1"/>
      </w:tblPr>
      <w:tblGrid>
        <w:gridCol w:w="1794"/>
        <w:gridCol w:w="6700"/>
      </w:tblGrid>
      <w:tr w:rsidR="00273D65" w:rsidRPr="00273D65" w14:paraId="71C66ECF" w14:textId="77777777" w:rsidTr="00E92846">
        <w:tc>
          <w:tcPr>
            <w:tcW w:w="1809" w:type="dxa"/>
          </w:tcPr>
          <w:p w14:paraId="4D8AD2CB" w14:textId="77777777" w:rsidR="00273D65" w:rsidRPr="00E92846" w:rsidRDefault="00273D65" w:rsidP="000F4120">
            <w:pPr>
              <w:pStyle w:val="Cuerpodetexto"/>
              <w:jc w:val="left"/>
              <w:rPr>
                <w:rStyle w:val="NegritaAzul"/>
              </w:rPr>
            </w:pPr>
            <w:r w:rsidRPr="00E92846">
              <w:rPr>
                <w:rStyle w:val="NegritaAzul"/>
              </w:rPr>
              <w:t>Entorno</w:t>
            </w:r>
          </w:p>
        </w:tc>
        <w:tc>
          <w:tcPr>
            <w:tcW w:w="6835" w:type="dxa"/>
          </w:tcPr>
          <w:p w14:paraId="61C58684" w14:textId="1EA215F2" w:rsidR="00273D65" w:rsidRPr="00E92846" w:rsidRDefault="00510015" w:rsidP="00E92846">
            <w:pPr>
              <w:pStyle w:val="Cuerpodetexto"/>
            </w:pPr>
            <w:r w:rsidRPr="00E92846">
              <w:t xml:space="preserve"> </w:t>
            </w:r>
            <w:r w:rsidR="00DA708B">
              <w:t>Desarrollo</w:t>
            </w:r>
          </w:p>
        </w:tc>
      </w:tr>
      <w:tr w:rsidR="00273D65" w:rsidRPr="00273D65" w14:paraId="1B1E1683" w14:textId="77777777" w:rsidTr="00E928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09" w:type="dxa"/>
          </w:tcPr>
          <w:p w14:paraId="6495FAE0" w14:textId="77777777" w:rsidR="00273D65" w:rsidRPr="00E92846" w:rsidRDefault="00273D65" w:rsidP="000F4120">
            <w:pPr>
              <w:pStyle w:val="Cuerpodetexto"/>
              <w:jc w:val="left"/>
              <w:rPr>
                <w:rStyle w:val="NegritaAzul"/>
              </w:rPr>
            </w:pPr>
            <w:r w:rsidRPr="00E92846">
              <w:rPr>
                <w:rStyle w:val="NegritaAzul"/>
              </w:rPr>
              <w:t>Versión</w:t>
            </w:r>
          </w:p>
        </w:tc>
        <w:tc>
          <w:tcPr>
            <w:tcW w:w="6835" w:type="dxa"/>
          </w:tcPr>
          <w:p w14:paraId="68C650FE" w14:textId="521FE3B8" w:rsidR="00273D65" w:rsidRPr="00E92846" w:rsidRDefault="00DA708B" w:rsidP="00E92846">
            <w:pPr>
              <w:pStyle w:val="Cuerpodetexto"/>
            </w:pPr>
            <w:r>
              <w:t>5.0.0.</w:t>
            </w:r>
            <w:r w:rsidR="00CB3E33">
              <w:t>20</w:t>
            </w:r>
          </w:p>
        </w:tc>
      </w:tr>
      <w:tr w:rsidR="007F0DEB" w:rsidRPr="00273D65" w14:paraId="2D0B8304" w14:textId="77777777" w:rsidTr="00E92846">
        <w:tc>
          <w:tcPr>
            <w:tcW w:w="1809" w:type="dxa"/>
          </w:tcPr>
          <w:p w14:paraId="6C526B31" w14:textId="77777777" w:rsidR="007F0DEB" w:rsidRPr="00E92846" w:rsidRDefault="007F0DEB" w:rsidP="000F4120">
            <w:pPr>
              <w:pStyle w:val="Cuerpodetexto"/>
              <w:jc w:val="left"/>
              <w:rPr>
                <w:rStyle w:val="NegritaAzul"/>
              </w:rPr>
            </w:pPr>
            <w:r>
              <w:rPr>
                <w:rStyle w:val="NegritaAzul"/>
              </w:rPr>
              <w:t>Navegador</w:t>
            </w:r>
          </w:p>
        </w:tc>
        <w:tc>
          <w:tcPr>
            <w:tcW w:w="6835" w:type="dxa"/>
          </w:tcPr>
          <w:p w14:paraId="30E71B35" w14:textId="3F3B901E" w:rsidR="007F0DEB" w:rsidRPr="00E92846" w:rsidRDefault="00DA708B" w:rsidP="00E92846">
            <w:pPr>
              <w:pStyle w:val="Cuerpodetexto"/>
            </w:pPr>
            <w:r>
              <w:t>Firefox</w:t>
            </w:r>
          </w:p>
        </w:tc>
      </w:tr>
      <w:tr w:rsidR="00273D65" w:rsidRPr="00273D65" w14:paraId="71C17F9D" w14:textId="77777777" w:rsidTr="00E928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09" w:type="dxa"/>
          </w:tcPr>
          <w:p w14:paraId="2DAE0439" w14:textId="77777777" w:rsidR="00273D65" w:rsidRPr="00E92846" w:rsidRDefault="00273D65" w:rsidP="000F4120">
            <w:pPr>
              <w:pStyle w:val="Cuerpodetexto"/>
              <w:jc w:val="left"/>
              <w:rPr>
                <w:rStyle w:val="NegritaAzul"/>
              </w:rPr>
            </w:pPr>
            <w:r w:rsidRPr="00E92846">
              <w:rPr>
                <w:rStyle w:val="NegritaAzul"/>
              </w:rPr>
              <w:t>Idioma</w:t>
            </w:r>
          </w:p>
        </w:tc>
        <w:tc>
          <w:tcPr>
            <w:tcW w:w="6835" w:type="dxa"/>
          </w:tcPr>
          <w:p w14:paraId="07E4DB66" w14:textId="6C55A5DB" w:rsidR="00273D65" w:rsidRPr="00E92846" w:rsidRDefault="00DA708B" w:rsidP="00E92846">
            <w:pPr>
              <w:pStyle w:val="Cuerpodetexto"/>
            </w:pPr>
            <w:r>
              <w:t>Español</w:t>
            </w:r>
          </w:p>
        </w:tc>
      </w:tr>
      <w:tr w:rsidR="00273D65" w:rsidRPr="00273D65" w14:paraId="18AC44E4" w14:textId="77777777" w:rsidTr="00E92846">
        <w:tc>
          <w:tcPr>
            <w:tcW w:w="1809" w:type="dxa"/>
          </w:tcPr>
          <w:p w14:paraId="2749A6A5" w14:textId="77777777" w:rsidR="00273D65" w:rsidRPr="00E92846" w:rsidRDefault="00273D65" w:rsidP="000F4120">
            <w:pPr>
              <w:pStyle w:val="Cuerpodetexto"/>
              <w:jc w:val="left"/>
              <w:rPr>
                <w:rStyle w:val="NegritaAzul"/>
              </w:rPr>
            </w:pPr>
            <w:r w:rsidRPr="00E92846">
              <w:rPr>
                <w:rStyle w:val="NegritaAzul"/>
              </w:rPr>
              <w:t xml:space="preserve">Fecha </w:t>
            </w:r>
          </w:p>
        </w:tc>
        <w:tc>
          <w:tcPr>
            <w:tcW w:w="6835" w:type="dxa"/>
          </w:tcPr>
          <w:p w14:paraId="4F8ABE1D" w14:textId="30512B53" w:rsidR="00273D65" w:rsidRPr="00E92846" w:rsidRDefault="00DC3B42" w:rsidP="00E92846">
            <w:pPr>
              <w:pStyle w:val="Cuerpodetexto"/>
            </w:pPr>
            <w:r>
              <w:t>2</w:t>
            </w:r>
            <w:r w:rsidR="007D5958">
              <w:t>3</w:t>
            </w:r>
            <w:r w:rsidR="00DA708B">
              <w:t>/12/202</w:t>
            </w:r>
            <w:r>
              <w:t>1</w:t>
            </w:r>
          </w:p>
        </w:tc>
      </w:tr>
      <w:tr w:rsidR="007F0DEB" w:rsidRPr="00273D65" w14:paraId="7B7DA755" w14:textId="77777777" w:rsidTr="00E928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09" w:type="dxa"/>
          </w:tcPr>
          <w:p w14:paraId="23DB96F4" w14:textId="77777777" w:rsidR="007F0DEB" w:rsidRPr="00E92846" w:rsidRDefault="007F0DEB" w:rsidP="000F4120">
            <w:pPr>
              <w:pStyle w:val="Cuerpodetexto"/>
              <w:jc w:val="left"/>
              <w:rPr>
                <w:rStyle w:val="NegritaAzul"/>
              </w:rPr>
            </w:pPr>
            <w:r>
              <w:rPr>
                <w:rStyle w:val="NegritaAzul"/>
              </w:rPr>
              <w:t>Usuario / Perfiles</w:t>
            </w:r>
          </w:p>
        </w:tc>
        <w:tc>
          <w:tcPr>
            <w:tcW w:w="6835" w:type="dxa"/>
          </w:tcPr>
          <w:p w14:paraId="3A3AC3FE" w14:textId="36174347" w:rsidR="007F0DEB" w:rsidRPr="00E92846" w:rsidRDefault="00DC3B42" w:rsidP="00E92846">
            <w:pPr>
              <w:pStyle w:val="Cuerpodetexto"/>
            </w:pPr>
            <w:r>
              <w:t>Ramon.poch@atrebo.com</w:t>
            </w:r>
          </w:p>
        </w:tc>
      </w:tr>
    </w:tbl>
    <w:p w14:paraId="3115200D" w14:textId="19C8B20E" w:rsidR="00273D65" w:rsidRDefault="00764CB9" w:rsidP="00273D65">
      <w:pPr>
        <w:pStyle w:val="Ttulo10"/>
      </w:pPr>
      <w:r>
        <w:t>Procedimiento</w:t>
      </w:r>
      <w:r w:rsidR="00DA708B">
        <w:t>: gestión básica de la página</w:t>
      </w:r>
    </w:p>
    <w:p w14:paraId="77CED6B7" w14:textId="7FC318AF" w:rsidR="00273D65" w:rsidRDefault="00DA708B" w:rsidP="00DA708B">
      <w:pPr>
        <w:pStyle w:val="Cuerpodetexto"/>
        <w:numPr>
          <w:ilvl w:val="0"/>
          <w:numId w:val="3"/>
        </w:numPr>
      </w:pPr>
      <w:r>
        <w:t>Agregar</w:t>
      </w:r>
    </w:p>
    <w:p w14:paraId="7A96F3DF" w14:textId="38A058A3" w:rsidR="00DA708B" w:rsidRDefault="00DA708B" w:rsidP="00DA708B">
      <w:pPr>
        <w:pStyle w:val="Cuerpodetexto"/>
        <w:numPr>
          <w:ilvl w:val="0"/>
          <w:numId w:val="3"/>
        </w:numPr>
      </w:pPr>
      <w:r>
        <w:t>Editar</w:t>
      </w:r>
    </w:p>
    <w:p w14:paraId="7A7549FD" w14:textId="408DEDD9" w:rsidR="00DA708B" w:rsidRDefault="00DA708B" w:rsidP="00DA708B">
      <w:pPr>
        <w:pStyle w:val="Cuerpodetexto"/>
        <w:numPr>
          <w:ilvl w:val="0"/>
          <w:numId w:val="3"/>
        </w:numPr>
      </w:pPr>
      <w:r>
        <w:t>Eliminar</w:t>
      </w:r>
    </w:p>
    <w:p w14:paraId="1FEA847C" w14:textId="5835EE24" w:rsidR="00DA708B" w:rsidRDefault="00DA708B" w:rsidP="00DA708B">
      <w:pPr>
        <w:pStyle w:val="Cuerpodetexto"/>
        <w:numPr>
          <w:ilvl w:val="0"/>
          <w:numId w:val="3"/>
        </w:numPr>
      </w:pPr>
      <w:r>
        <w:t>Activar/Desactivar</w:t>
      </w:r>
    </w:p>
    <w:p w14:paraId="3E940C1C" w14:textId="5B6674B2" w:rsidR="00DA708B" w:rsidRDefault="00DA708B" w:rsidP="00DA708B">
      <w:pPr>
        <w:pStyle w:val="Cuerpodetexto"/>
        <w:numPr>
          <w:ilvl w:val="0"/>
          <w:numId w:val="3"/>
        </w:numPr>
      </w:pPr>
      <w:r>
        <w:t>Exportar</w:t>
      </w:r>
    </w:p>
    <w:p w14:paraId="036A356B" w14:textId="77777777" w:rsidR="0079503B" w:rsidRDefault="007950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ExtraBold" w:eastAsia="Times New Roman" w:hAnsi="Montserrat ExtraBold"/>
          <w:b/>
          <w:caps/>
          <w:color w:val="18315A"/>
          <w:sz w:val="22"/>
          <w:szCs w:val="32"/>
          <w:bdr w:val="none" w:sz="0" w:space="0" w:color="auto"/>
          <w:lang w:val="es-ES"/>
        </w:rPr>
      </w:pPr>
      <w:r>
        <w:br w:type="page"/>
      </w:r>
    </w:p>
    <w:p w14:paraId="5510346C" w14:textId="1FDD2F3F" w:rsidR="00FE2044" w:rsidRDefault="00764CB9" w:rsidP="00FE2044">
      <w:pPr>
        <w:pStyle w:val="Ttulo10"/>
      </w:pPr>
      <w:r>
        <w:lastRenderedPageBreak/>
        <w:t>Evidencias</w:t>
      </w:r>
    </w:p>
    <w:p w14:paraId="1A7E9C8B" w14:textId="087FFF1B" w:rsidR="00DC3B42" w:rsidRDefault="00DC3B42" w:rsidP="00DC3B42">
      <w:pPr>
        <w:pStyle w:val="Cuerpodetexto"/>
        <w:rPr>
          <w:b/>
          <w:bCs/>
        </w:rPr>
      </w:pPr>
      <w:r>
        <w:t xml:space="preserve">Página: </w:t>
      </w:r>
      <w:proofErr w:type="spellStart"/>
      <w:r w:rsidRPr="00DC3B42">
        <w:rPr>
          <w:b/>
          <w:bCs/>
        </w:rPr>
        <w:t>Product</w:t>
      </w:r>
      <w:proofErr w:type="spellEnd"/>
      <w:r w:rsidRPr="00DC3B42">
        <w:rPr>
          <w:b/>
          <w:bCs/>
        </w:rPr>
        <w:t xml:space="preserve"> </w:t>
      </w:r>
      <w:proofErr w:type="spellStart"/>
      <w:r w:rsidRPr="00DC3B42">
        <w:rPr>
          <w:b/>
          <w:bCs/>
        </w:rPr>
        <w:t>Catalog</w:t>
      </w:r>
      <w:proofErr w:type="spellEnd"/>
    </w:p>
    <w:p w14:paraId="316A6A9A" w14:textId="3019A508" w:rsidR="00AB574A" w:rsidRDefault="00AB574A" w:rsidP="00DC3B42">
      <w:pPr>
        <w:pStyle w:val="Cuerpodetexto"/>
      </w:pPr>
      <w:r w:rsidRPr="00AB574A">
        <w:rPr>
          <w:noProof/>
        </w:rPr>
        <w:drawing>
          <wp:inline distT="0" distB="0" distL="0" distR="0" wp14:anchorId="45D219A8" wp14:editId="282F0D30">
            <wp:extent cx="3106406" cy="1667549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6406" cy="16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FF64" w14:textId="77777777" w:rsidR="00AB574A" w:rsidRDefault="00AB574A" w:rsidP="00DC3B42">
      <w:pPr>
        <w:pStyle w:val="Cuerpodetexto"/>
      </w:pPr>
    </w:p>
    <w:p w14:paraId="427E76C4" w14:textId="0A6D345D" w:rsidR="00DA708B" w:rsidRDefault="00DA708B" w:rsidP="00DA708B">
      <w:pPr>
        <w:pStyle w:val="Cuerpodetexto"/>
        <w:numPr>
          <w:ilvl w:val="0"/>
          <w:numId w:val="3"/>
        </w:numPr>
      </w:pPr>
      <w:r>
        <w:t>Agregar</w:t>
      </w:r>
    </w:p>
    <w:p w14:paraId="026C83A8" w14:textId="6AD5E5F4" w:rsidR="00DA708B" w:rsidRDefault="00AB574A" w:rsidP="00DA708B">
      <w:pPr>
        <w:pStyle w:val="Cuerpodetexto"/>
      </w:pPr>
      <w:r w:rsidRPr="00AB574A">
        <w:rPr>
          <w:noProof/>
        </w:rPr>
        <w:drawing>
          <wp:inline distT="0" distB="0" distL="0" distR="0" wp14:anchorId="2AE3B27C" wp14:editId="6615618B">
            <wp:extent cx="5400040" cy="3549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408" w14:textId="7C7DB630" w:rsidR="00DA708B" w:rsidRDefault="00DA708B" w:rsidP="00DA708B">
      <w:pPr>
        <w:pStyle w:val="Cuerpodetexto"/>
      </w:pPr>
      <w:r>
        <w:t>Consolidación en la grilla:</w:t>
      </w:r>
    </w:p>
    <w:p w14:paraId="7DC3381C" w14:textId="015EFE3C" w:rsidR="00DA708B" w:rsidRDefault="00AB574A" w:rsidP="00DA708B">
      <w:pPr>
        <w:pStyle w:val="Cuerpodetexto"/>
      </w:pPr>
      <w:r w:rsidRPr="00AB574A">
        <w:rPr>
          <w:noProof/>
        </w:rPr>
        <w:drawing>
          <wp:inline distT="0" distB="0" distL="0" distR="0" wp14:anchorId="54D81D86" wp14:editId="6F464E11">
            <wp:extent cx="4229461" cy="15716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0221" cy="15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26EB" w14:textId="01B049E0" w:rsidR="00DA708B" w:rsidRDefault="00DA708B" w:rsidP="00DA708B">
      <w:pPr>
        <w:pStyle w:val="Cuerpodetexto"/>
      </w:pPr>
      <w:r>
        <w:lastRenderedPageBreak/>
        <w:t>Comprobar duplicidad:</w:t>
      </w:r>
      <w:r w:rsidR="00AB574A">
        <w:t xml:space="preserve"> por el campo código</w:t>
      </w:r>
    </w:p>
    <w:p w14:paraId="17903C75" w14:textId="630EC86D" w:rsidR="00DA708B" w:rsidRDefault="00AB574A" w:rsidP="00DA708B">
      <w:pPr>
        <w:pStyle w:val="Cuerpodetexto"/>
      </w:pPr>
      <w:r w:rsidRPr="00AB574A">
        <w:rPr>
          <w:noProof/>
        </w:rPr>
        <w:drawing>
          <wp:inline distT="0" distB="0" distL="0" distR="0" wp14:anchorId="3CE548D8" wp14:editId="43285D16">
            <wp:extent cx="2096347" cy="129592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347" cy="1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E454" w14:textId="33E3361F" w:rsidR="00AB574A" w:rsidRDefault="00AB574A" w:rsidP="00DA708B">
      <w:pPr>
        <w:pStyle w:val="Cuerpodetexto"/>
      </w:pPr>
    </w:p>
    <w:p w14:paraId="089F1CE4" w14:textId="5F6B563F" w:rsidR="00DA708B" w:rsidRDefault="00DA708B" w:rsidP="00DA708B">
      <w:pPr>
        <w:pStyle w:val="Cuerpodetexto"/>
        <w:numPr>
          <w:ilvl w:val="0"/>
          <w:numId w:val="3"/>
        </w:numPr>
      </w:pPr>
      <w:r>
        <w:t>Editar</w:t>
      </w:r>
    </w:p>
    <w:p w14:paraId="297B7072" w14:textId="425DF441" w:rsidR="00DA708B" w:rsidRDefault="006B366E" w:rsidP="00DA708B">
      <w:pPr>
        <w:pStyle w:val="Cuerpodetexto"/>
      </w:pPr>
      <w:r w:rsidRPr="006B366E">
        <w:rPr>
          <w:noProof/>
        </w:rPr>
        <w:drawing>
          <wp:inline distT="0" distB="0" distL="0" distR="0" wp14:anchorId="15921DEC" wp14:editId="490AE773">
            <wp:extent cx="5400040" cy="35159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A3EF" w14:textId="70D8CA35" w:rsidR="006B366E" w:rsidRDefault="006B366E" w:rsidP="00DA708B">
      <w:pPr>
        <w:pStyle w:val="Cuerpodetexto"/>
      </w:pPr>
    </w:p>
    <w:p w14:paraId="18DC0CE3" w14:textId="37894DD3" w:rsidR="00DA708B" w:rsidRDefault="00DA708B" w:rsidP="00DA708B">
      <w:pPr>
        <w:pStyle w:val="Cuerpodetexto"/>
      </w:pPr>
      <w:r>
        <w:t>Consolidación en la grilla:</w:t>
      </w:r>
    </w:p>
    <w:p w14:paraId="4CE71969" w14:textId="597843D0" w:rsidR="00DA708B" w:rsidRDefault="00600F96" w:rsidP="00DA708B">
      <w:pPr>
        <w:pStyle w:val="Cuerpodetexto"/>
      </w:pPr>
      <w:r w:rsidRPr="00600F96">
        <w:rPr>
          <w:noProof/>
        </w:rPr>
        <w:lastRenderedPageBreak/>
        <w:drawing>
          <wp:inline distT="0" distB="0" distL="0" distR="0" wp14:anchorId="75CE59ED" wp14:editId="50E5D680">
            <wp:extent cx="5400040" cy="2810510"/>
            <wp:effectExtent l="0" t="0" r="0" b="889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C8" w14:textId="77777777" w:rsidR="00DA708B" w:rsidRDefault="00DA708B" w:rsidP="00DA708B">
      <w:pPr>
        <w:pStyle w:val="Cuerpodetexto"/>
      </w:pPr>
      <w:r>
        <w:t>Comprobar duplicidad:</w:t>
      </w:r>
    </w:p>
    <w:p w14:paraId="33D8A26D" w14:textId="61623465" w:rsidR="00DA708B" w:rsidRDefault="00600F96" w:rsidP="00DA708B">
      <w:pPr>
        <w:pStyle w:val="Cuerpodetexto"/>
      </w:pPr>
      <w:r w:rsidRPr="00600F96">
        <w:rPr>
          <w:noProof/>
        </w:rPr>
        <w:drawing>
          <wp:inline distT="0" distB="0" distL="0" distR="0" wp14:anchorId="0F80FCC8" wp14:editId="626E4252">
            <wp:extent cx="2115405" cy="1276866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405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968B" w14:textId="6B312696" w:rsidR="00943293" w:rsidRDefault="00943293" w:rsidP="00943293">
      <w:pPr>
        <w:pStyle w:val="Cuerpodetexto"/>
        <w:numPr>
          <w:ilvl w:val="0"/>
          <w:numId w:val="3"/>
        </w:numPr>
      </w:pPr>
      <w:r>
        <w:t>Eliminar</w:t>
      </w:r>
      <w:r w:rsidR="00600F96">
        <w:t xml:space="preserve"> – ok </w:t>
      </w:r>
    </w:p>
    <w:p w14:paraId="5495075C" w14:textId="7679519C" w:rsidR="00943293" w:rsidRDefault="006B366E" w:rsidP="00600F96">
      <w:r w:rsidRPr="006B366E">
        <w:rPr>
          <w:noProof/>
        </w:rPr>
        <w:drawing>
          <wp:inline distT="0" distB="0" distL="0" distR="0" wp14:anchorId="273CD72B" wp14:editId="64174C15">
            <wp:extent cx="2715723" cy="1238751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723" cy="12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01D" w14:textId="77777777" w:rsidR="00943293" w:rsidRDefault="00943293" w:rsidP="00943293">
      <w:pPr>
        <w:pStyle w:val="Prrafodelista"/>
      </w:pPr>
    </w:p>
    <w:p w14:paraId="4E9AB6A1" w14:textId="3D28B857" w:rsidR="00DA708B" w:rsidRDefault="00DA708B" w:rsidP="00DA708B">
      <w:pPr>
        <w:pStyle w:val="Cuerpodetexto"/>
        <w:numPr>
          <w:ilvl w:val="0"/>
          <w:numId w:val="3"/>
        </w:numPr>
      </w:pPr>
      <w:r>
        <w:t>Exportar</w:t>
      </w:r>
    </w:p>
    <w:p w14:paraId="5E34C34F" w14:textId="7C3AB04A" w:rsidR="001C1FFE" w:rsidRDefault="00E1274F" w:rsidP="00E1274F">
      <w:pPr>
        <w:pStyle w:val="Cuerpodetexto"/>
      </w:pPr>
      <w:r w:rsidRPr="00E1274F">
        <w:rPr>
          <w:noProof/>
        </w:rPr>
        <w:lastRenderedPageBreak/>
        <w:drawing>
          <wp:inline distT="0" distB="0" distL="0" distR="0" wp14:anchorId="221917F8" wp14:editId="37B94921">
            <wp:extent cx="5126522" cy="21344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6522" cy="21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140C" w14:textId="77777777" w:rsidR="001C1FFE" w:rsidRDefault="001C1FF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1295E664" w14:textId="659FE51D" w:rsidR="001C1FFE" w:rsidRDefault="001C1FFE" w:rsidP="001C1FFE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Catalog</w:t>
      </w:r>
      <w:proofErr w:type="spellEnd"/>
      <w:r>
        <w:rPr>
          <w:b/>
          <w:bCs/>
        </w:rPr>
        <w:t xml:space="preserve"> Packs</w:t>
      </w:r>
    </w:p>
    <w:p w14:paraId="42257F66" w14:textId="007EE97C" w:rsidR="001C1FFE" w:rsidRDefault="001C1FFE" w:rsidP="001C1FFE">
      <w:pPr>
        <w:pStyle w:val="Cuerpodetexto"/>
      </w:pPr>
      <w:r w:rsidRPr="001C1FFE">
        <w:t xml:space="preserve">Acceder a </w:t>
      </w:r>
      <w:proofErr w:type="spellStart"/>
      <w:r w:rsidRPr="001C1FFE">
        <w:t>Product</w:t>
      </w:r>
      <w:proofErr w:type="spellEnd"/>
      <w:r w:rsidRPr="001C1FFE">
        <w:t xml:space="preserve"> </w:t>
      </w:r>
      <w:proofErr w:type="spellStart"/>
      <w:r w:rsidRPr="001C1FFE">
        <w:t>Catalog</w:t>
      </w:r>
      <w:proofErr w:type="spellEnd"/>
      <w:r w:rsidRPr="001C1FFE">
        <w:t xml:space="preserve"> &gt; </w:t>
      </w:r>
      <w:proofErr w:type="spellStart"/>
      <w:r w:rsidRPr="001C1FFE">
        <w:t>Produc</w:t>
      </w:r>
      <w:proofErr w:type="spellEnd"/>
      <w:r w:rsidRPr="001C1FFE">
        <w:t xml:space="preserve"> </w:t>
      </w:r>
      <w:proofErr w:type="spellStart"/>
      <w:r w:rsidRPr="001C1FFE">
        <w:t>Services</w:t>
      </w:r>
      <w:proofErr w:type="spellEnd"/>
      <w:r w:rsidRPr="001C1FFE">
        <w:t xml:space="preserve"> &gt; </w:t>
      </w:r>
      <w:proofErr w:type="spellStart"/>
      <w:r w:rsidRPr="001C1FFE">
        <w:t>tab</w:t>
      </w:r>
      <w:proofErr w:type="spellEnd"/>
      <w:r w:rsidRPr="001C1FFE">
        <w:t xml:space="preserve"> Packs</w:t>
      </w:r>
    </w:p>
    <w:p w14:paraId="1FCFF9F7" w14:textId="1FF5B998" w:rsidR="001C1FFE" w:rsidRDefault="001C1FFE" w:rsidP="001C1FFE">
      <w:pPr>
        <w:pStyle w:val="Cuerpodetexto"/>
      </w:pPr>
      <w:r w:rsidRPr="001C1FFE">
        <w:rPr>
          <w:noProof/>
        </w:rPr>
        <w:drawing>
          <wp:inline distT="0" distB="0" distL="0" distR="0" wp14:anchorId="46FC6FD9" wp14:editId="5D5BA5D5">
            <wp:extent cx="4097406" cy="1762838"/>
            <wp:effectExtent l="0" t="0" r="0" b="889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7406" cy="17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AE32" w14:textId="77777777" w:rsidR="001C1FFE" w:rsidRPr="001C1FFE" w:rsidRDefault="001C1FFE" w:rsidP="001C1FFE">
      <w:pPr>
        <w:pStyle w:val="Cuerpodetexto"/>
      </w:pPr>
    </w:p>
    <w:p w14:paraId="1BB43365" w14:textId="77777777" w:rsidR="001C1FFE" w:rsidRDefault="001C1FFE" w:rsidP="001C1FFE">
      <w:pPr>
        <w:pStyle w:val="Cuerpodetexto"/>
        <w:numPr>
          <w:ilvl w:val="0"/>
          <w:numId w:val="3"/>
        </w:numPr>
      </w:pPr>
      <w:r>
        <w:t>Agregar</w:t>
      </w:r>
    </w:p>
    <w:p w14:paraId="6B24627C" w14:textId="07489C40" w:rsidR="001C1FFE" w:rsidRDefault="001C1FFE" w:rsidP="001C1FFE">
      <w:pPr>
        <w:pStyle w:val="Cuerpodetexto"/>
      </w:pPr>
      <w:r w:rsidRPr="001C1FFE">
        <w:rPr>
          <w:noProof/>
        </w:rPr>
        <w:drawing>
          <wp:inline distT="0" distB="0" distL="0" distR="0" wp14:anchorId="2734D44A" wp14:editId="45AC8A76">
            <wp:extent cx="5400040" cy="2012315"/>
            <wp:effectExtent l="0" t="0" r="0" b="698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EC64" w14:textId="5FEF5992" w:rsidR="001C1FFE" w:rsidRDefault="001C1FFE" w:rsidP="001C1FFE">
      <w:pPr>
        <w:pStyle w:val="Cuerpodetexto"/>
      </w:pPr>
    </w:p>
    <w:p w14:paraId="7C4C2FF2" w14:textId="5061E997" w:rsidR="001C1FFE" w:rsidRDefault="001C1FFE" w:rsidP="001C1FFE">
      <w:pPr>
        <w:pStyle w:val="Cuerpodetexto"/>
      </w:pPr>
      <w:r w:rsidRPr="001C1FFE">
        <w:rPr>
          <w:noProof/>
        </w:rPr>
        <w:drawing>
          <wp:inline distT="0" distB="0" distL="0" distR="0" wp14:anchorId="5966A4A0" wp14:editId="30EEB351">
            <wp:extent cx="5400040" cy="2828925"/>
            <wp:effectExtent l="0" t="0" r="0" b="952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246A" w14:textId="77777777" w:rsidR="001C1FFE" w:rsidRDefault="001C1FFE" w:rsidP="001C1FFE">
      <w:pPr>
        <w:pStyle w:val="Cuerpodetexto"/>
      </w:pPr>
    </w:p>
    <w:p w14:paraId="6DE3231C" w14:textId="77777777" w:rsidR="001C1FFE" w:rsidRDefault="001C1FFE" w:rsidP="001C1FFE">
      <w:pPr>
        <w:pStyle w:val="Cuerpodetexto"/>
      </w:pPr>
      <w:r>
        <w:lastRenderedPageBreak/>
        <w:t>Consolidación en la grilla:</w:t>
      </w:r>
    </w:p>
    <w:p w14:paraId="3DC6D0F3" w14:textId="21A27D6B" w:rsidR="001C1FFE" w:rsidRDefault="001C1FFE" w:rsidP="001C1FFE">
      <w:pPr>
        <w:pStyle w:val="Cuerpodetexto"/>
      </w:pPr>
      <w:r w:rsidRPr="001C1FFE">
        <w:rPr>
          <w:noProof/>
        </w:rPr>
        <w:drawing>
          <wp:inline distT="0" distB="0" distL="0" distR="0" wp14:anchorId="71B245F0" wp14:editId="00FFFAC4">
            <wp:extent cx="5400040" cy="1203325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C3C9" w14:textId="77777777" w:rsidR="001C1FFE" w:rsidRDefault="001C1FFE" w:rsidP="001C1FFE">
      <w:pPr>
        <w:pStyle w:val="Cuerpodetexto"/>
      </w:pPr>
      <w:r>
        <w:t>Comprobar duplicidad:</w:t>
      </w:r>
    </w:p>
    <w:p w14:paraId="4245B0C3" w14:textId="2B119AE3" w:rsidR="001C1FFE" w:rsidRDefault="00DF282B" w:rsidP="001C1FFE">
      <w:pPr>
        <w:pStyle w:val="Cuerpodetexto"/>
      </w:pPr>
      <w:r w:rsidRPr="00DF282B">
        <w:drawing>
          <wp:inline distT="0" distB="0" distL="0" distR="0" wp14:anchorId="5D6FC0B8" wp14:editId="23412CE9">
            <wp:extent cx="2096347" cy="1267337"/>
            <wp:effectExtent l="0" t="0" r="0" b="9525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6347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1245" w14:textId="77777777" w:rsidR="001C1FFE" w:rsidRDefault="001C1FFE" w:rsidP="001C1FFE">
      <w:pPr>
        <w:pStyle w:val="Cuerpodetexto"/>
        <w:numPr>
          <w:ilvl w:val="0"/>
          <w:numId w:val="3"/>
        </w:numPr>
      </w:pPr>
      <w:r>
        <w:t>Editar</w:t>
      </w:r>
    </w:p>
    <w:p w14:paraId="061883FD" w14:textId="05C6020F" w:rsidR="001C1FFE" w:rsidRDefault="00F7582D" w:rsidP="001C1FFE">
      <w:pPr>
        <w:pStyle w:val="Cuerpodetexto"/>
      </w:pPr>
      <w:r w:rsidRPr="00F7582D">
        <w:rPr>
          <w:noProof/>
        </w:rPr>
        <w:drawing>
          <wp:inline distT="0" distB="0" distL="0" distR="0" wp14:anchorId="1CA4C73F" wp14:editId="29B4524C">
            <wp:extent cx="5400040" cy="2063750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39E6" w14:textId="77777777" w:rsidR="00DF282B" w:rsidRDefault="00DF282B" w:rsidP="001C1FFE">
      <w:pPr>
        <w:pStyle w:val="Cuerpodetexto"/>
        <w:rPr>
          <w:color w:val="FF0000"/>
        </w:rPr>
      </w:pPr>
      <w:r w:rsidRPr="00DF282B">
        <w:rPr>
          <w:color w:val="FF0000"/>
        </w:rPr>
        <w:drawing>
          <wp:inline distT="0" distB="0" distL="0" distR="0" wp14:anchorId="3DB30999" wp14:editId="2719A1F5">
            <wp:extent cx="4110326" cy="2710089"/>
            <wp:effectExtent l="0" t="0" r="5080" b="0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1863" cy="27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26BF" w14:textId="77777777" w:rsidR="001C1FFE" w:rsidRDefault="001C1FFE" w:rsidP="001C1FFE">
      <w:pPr>
        <w:pStyle w:val="Cuerpodetexto"/>
      </w:pPr>
      <w:r>
        <w:lastRenderedPageBreak/>
        <w:t>Consolidación en la grilla:</w:t>
      </w:r>
    </w:p>
    <w:p w14:paraId="1CB7632D" w14:textId="04110825" w:rsidR="001C1FFE" w:rsidRDefault="00F7582D" w:rsidP="001C1FFE">
      <w:pPr>
        <w:pStyle w:val="Cuerpodetexto"/>
      </w:pPr>
      <w:r w:rsidRPr="00F7582D">
        <w:rPr>
          <w:noProof/>
        </w:rPr>
        <w:drawing>
          <wp:inline distT="0" distB="0" distL="0" distR="0" wp14:anchorId="1C723528" wp14:editId="0D6E79D1">
            <wp:extent cx="5400040" cy="1396365"/>
            <wp:effectExtent l="0" t="0" r="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7D81" w14:textId="77777777" w:rsidR="001C1FFE" w:rsidRDefault="001C1FFE" w:rsidP="001C1FFE">
      <w:pPr>
        <w:pStyle w:val="Cuerpodetexto"/>
      </w:pPr>
      <w:r>
        <w:t>Comprobar duplicidad:</w:t>
      </w:r>
    </w:p>
    <w:p w14:paraId="6C3797AF" w14:textId="55CBE81C" w:rsidR="001C1FFE" w:rsidRDefault="00DF282B" w:rsidP="00DF282B">
      <w:pPr>
        <w:pStyle w:val="Cuerpodetexto"/>
      </w:pPr>
      <w:r w:rsidRPr="00DF282B">
        <w:drawing>
          <wp:inline distT="0" distB="0" distL="0" distR="0" wp14:anchorId="0A94501E" wp14:editId="716C0C49">
            <wp:extent cx="1440407" cy="870792"/>
            <wp:effectExtent l="0" t="0" r="7620" b="5715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7627" cy="8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AD64" w14:textId="77777777" w:rsidR="00B665E9" w:rsidRDefault="00B665E9" w:rsidP="001C1FFE">
      <w:pPr>
        <w:pStyle w:val="Cuerpodetexto"/>
        <w:ind w:left="720"/>
      </w:pPr>
    </w:p>
    <w:p w14:paraId="2BC2F9CE" w14:textId="135EFC09" w:rsidR="001C1FFE" w:rsidRDefault="001C1FFE" w:rsidP="001C1FFE">
      <w:pPr>
        <w:pStyle w:val="Cuerpodetexto"/>
        <w:numPr>
          <w:ilvl w:val="0"/>
          <w:numId w:val="3"/>
        </w:numPr>
      </w:pPr>
      <w:r>
        <w:t>Eliminar</w:t>
      </w:r>
      <w:r w:rsidR="00B665E9">
        <w:t xml:space="preserve"> – ok </w:t>
      </w:r>
    </w:p>
    <w:p w14:paraId="71F61698" w14:textId="6ECD7C09" w:rsidR="001C1FFE" w:rsidRDefault="00B665E9" w:rsidP="00B665E9">
      <w:r w:rsidRPr="00B665E9">
        <w:rPr>
          <w:noProof/>
        </w:rPr>
        <w:drawing>
          <wp:inline distT="0" distB="0" distL="0" distR="0" wp14:anchorId="3583C10E" wp14:editId="1A9204C3">
            <wp:extent cx="2706194" cy="1238751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6194" cy="12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653F" w14:textId="48650504" w:rsidR="00B665E9" w:rsidRDefault="00B665E9" w:rsidP="00B665E9"/>
    <w:p w14:paraId="667E5034" w14:textId="023CA9EF" w:rsidR="00B665E9" w:rsidRDefault="00B665E9" w:rsidP="00B665E9">
      <w:r>
        <w:t xml:space="preserve">Si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registros</w:t>
      </w:r>
      <w:proofErr w:type="spellEnd"/>
      <w:r>
        <w:t xml:space="preserve"> </w:t>
      </w:r>
      <w:proofErr w:type="spellStart"/>
      <w:r>
        <w:t>asociados</w:t>
      </w:r>
      <w:proofErr w:type="spellEnd"/>
      <w:r>
        <w:t xml:space="preserve">, </w:t>
      </w:r>
      <w:proofErr w:type="spellStart"/>
      <w:r>
        <w:t>aparecerá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aviso:</w:t>
      </w:r>
    </w:p>
    <w:p w14:paraId="6C4FE181" w14:textId="6BEDBCCB" w:rsidR="00B665E9" w:rsidRDefault="00B665E9" w:rsidP="00B665E9">
      <w:r w:rsidRPr="00B665E9">
        <w:rPr>
          <w:noProof/>
        </w:rPr>
        <w:drawing>
          <wp:inline distT="0" distB="0" distL="0" distR="0" wp14:anchorId="1A70A90A" wp14:editId="6F11B0AF">
            <wp:extent cx="2896771" cy="1314982"/>
            <wp:effectExtent l="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6771" cy="13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BF5B" w14:textId="77777777" w:rsidR="001C1FFE" w:rsidRDefault="001C1FFE" w:rsidP="001C1FFE">
      <w:pPr>
        <w:pStyle w:val="Prrafodelista"/>
      </w:pPr>
    </w:p>
    <w:p w14:paraId="5DD9EA11" w14:textId="77777777" w:rsidR="001C1FFE" w:rsidRDefault="001C1FFE" w:rsidP="001C1FFE">
      <w:pPr>
        <w:pStyle w:val="Cuerpodetexto"/>
      </w:pPr>
    </w:p>
    <w:p w14:paraId="0BF56B64" w14:textId="1E60952C" w:rsidR="001C1FFE" w:rsidRDefault="001C1FFE" w:rsidP="001C1FFE">
      <w:pPr>
        <w:pStyle w:val="Cuerpodetexto"/>
        <w:numPr>
          <w:ilvl w:val="0"/>
          <w:numId w:val="3"/>
        </w:numPr>
      </w:pPr>
      <w:r>
        <w:t>Exportar</w:t>
      </w:r>
    </w:p>
    <w:p w14:paraId="7A477496" w14:textId="237E0FEF" w:rsidR="00B665E9" w:rsidRDefault="00B665E9" w:rsidP="00B665E9">
      <w:pPr>
        <w:pStyle w:val="Cuerpodetexto"/>
      </w:pPr>
      <w:r w:rsidRPr="00B665E9">
        <w:rPr>
          <w:noProof/>
        </w:rPr>
        <w:lastRenderedPageBreak/>
        <w:drawing>
          <wp:inline distT="0" distB="0" distL="0" distR="0" wp14:anchorId="36360743" wp14:editId="51C15B19">
            <wp:extent cx="1553203" cy="1381683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3203" cy="13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C843" w14:textId="77777777" w:rsidR="00E1274F" w:rsidRDefault="00E1274F" w:rsidP="00E1274F">
      <w:pPr>
        <w:pStyle w:val="Cuerpodetexto"/>
      </w:pPr>
    </w:p>
    <w:p w14:paraId="6CAB99E2" w14:textId="77777777" w:rsidR="00DA708B" w:rsidRDefault="00DA708B" w:rsidP="00DA708B">
      <w:pPr>
        <w:pStyle w:val="Cuerpodetexto"/>
      </w:pPr>
    </w:p>
    <w:p w14:paraId="62224C62" w14:textId="77777777" w:rsidR="00DC3B42" w:rsidRDefault="00DC3B42" w:rsidP="002438EF">
      <w:pPr>
        <w:pStyle w:val="Cuerpodetexto"/>
      </w:pPr>
    </w:p>
    <w:p w14:paraId="69B7FC82" w14:textId="524A91A6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69499021" w14:textId="711F3E50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 w:rsidRPr="00DC3B42">
        <w:rPr>
          <w:b/>
          <w:bCs/>
        </w:rPr>
        <w:t>Product</w:t>
      </w:r>
      <w:proofErr w:type="spellEnd"/>
      <w:r w:rsidRPr="00DC3B42">
        <w:rPr>
          <w:b/>
          <w:bCs/>
        </w:rPr>
        <w:t xml:space="preserve"> </w:t>
      </w:r>
      <w:proofErr w:type="spellStart"/>
      <w:r w:rsidRPr="00DC3B42">
        <w:rPr>
          <w:b/>
          <w:bCs/>
        </w:rPr>
        <w:t>Catalog</w:t>
      </w:r>
      <w:proofErr w:type="spellEnd"/>
      <w:r>
        <w:rPr>
          <w:b/>
          <w:bCs/>
        </w:rPr>
        <w:t xml:space="preserve"> Servicios</w:t>
      </w:r>
    </w:p>
    <w:p w14:paraId="421DE551" w14:textId="5387E3AB" w:rsidR="00192ADA" w:rsidRDefault="00B67D03" w:rsidP="00744460">
      <w:pPr>
        <w:pStyle w:val="Cuerpodetexto"/>
      </w:pPr>
      <w:r w:rsidRPr="00B67D03">
        <w:rPr>
          <w:b/>
          <w:bCs/>
          <w:noProof/>
          <w:color w:val="FF0000"/>
        </w:rPr>
        <w:drawing>
          <wp:inline distT="0" distB="0" distL="0" distR="0" wp14:anchorId="260F42A1" wp14:editId="327BD42F">
            <wp:extent cx="3106406" cy="1696136"/>
            <wp:effectExtent l="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6406" cy="16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34B4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0291BAC1" w14:textId="7215ACE6" w:rsidR="00744460" w:rsidRDefault="00192ADA" w:rsidP="00744460">
      <w:pPr>
        <w:pStyle w:val="Cuerpodetexto"/>
      </w:pPr>
      <w:r w:rsidRPr="00192ADA">
        <w:rPr>
          <w:noProof/>
        </w:rPr>
        <w:drawing>
          <wp:inline distT="0" distB="0" distL="0" distR="0" wp14:anchorId="3B3D64F5" wp14:editId="2D27FCB0">
            <wp:extent cx="5400040" cy="22567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DFE7" w14:textId="6B186D91" w:rsidR="00192ADA" w:rsidRDefault="00192ADA" w:rsidP="00744460">
      <w:pPr>
        <w:pStyle w:val="Cuerpodetexto"/>
      </w:pPr>
    </w:p>
    <w:p w14:paraId="23304CE9" w14:textId="6914A577" w:rsidR="00192ADA" w:rsidRDefault="00192ADA" w:rsidP="00744460">
      <w:pPr>
        <w:pStyle w:val="Cuerpodetexto"/>
      </w:pPr>
      <w:r w:rsidRPr="00192ADA">
        <w:rPr>
          <w:noProof/>
        </w:rPr>
        <w:drawing>
          <wp:inline distT="0" distB="0" distL="0" distR="0" wp14:anchorId="581CB520" wp14:editId="15E6A229">
            <wp:extent cx="5400040" cy="22682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3E07" w14:textId="77777777" w:rsidR="00744460" w:rsidRDefault="00744460" w:rsidP="00744460">
      <w:pPr>
        <w:pStyle w:val="Cuerpodetexto"/>
      </w:pPr>
      <w:r>
        <w:t>Consolidación en la grilla:</w:t>
      </w:r>
    </w:p>
    <w:p w14:paraId="09766A11" w14:textId="2DCF775C" w:rsidR="00744460" w:rsidRDefault="00192ADA" w:rsidP="00744460">
      <w:pPr>
        <w:pStyle w:val="Cuerpodetexto"/>
      </w:pPr>
      <w:r w:rsidRPr="00192ADA">
        <w:rPr>
          <w:noProof/>
        </w:rPr>
        <w:drawing>
          <wp:inline distT="0" distB="0" distL="0" distR="0" wp14:anchorId="7153BB4A" wp14:editId="66AD9F91">
            <wp:extent cx="5400040" cy="5918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DAA" w14:textId="77777777" w:rsidR="00192ADA" w:rsidRDefault="00192ADA" w:rsidP="00744460">
      <w:pPr>
        <w:pStyle w:val="Cuerpodetexto"/>
      </w:pPr>
    </w:p>
    <w:p w14:paraId="1ECFB84A" w14:textId="452D72B3" w:rsidR="00744460" w:rsidRDefault="00744460" w:rsidP="00744460">
      <w:pPr>
        <w:pStyle w:val="Cuerpodetexto"/>
      </w:pPr>
      <w:r>
        <w:lastRenderedPageBreak/>
        <w:t>Comprobar duplicidad:</w:t>
      </w:r>
      <w:r w:rsidR="00D100C4">
        <w:t xml:space="preserve"> se comprueba duplicidad solo por el campo código</w:t>
      </w:r>
    </w:p>
    <w:p w14:paraId="21DDA582" w14:textId="4608F7DA" w:rsidR="00744460" w:rsidRDefault="00D100C4" w:rsidP="00744460">
      <w:pPr>
        <w:pStyle w:val="Cuerpodetexto"/>
      </w:pPr>
      <w:r w:rsidRPr="00D100C4">
        <w:rPr>
          <w:noProof/>
        </w:rPr>
        <w:drawing>
          <wp:inline distT="0" distB="0" distL="0" distR="0" wp14:anchorId="61193B3D" wp14:editId="20027338">
            <wp:extent cx="4240339" cy="1019587"/>
            <wp:effectExtent l="0" t="0" r="825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0339" cy="10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FA9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13E85285" w14:textId="6F4CE10A" w:rsidR="00744460" w:rsidRDefault="00D100C4" w:rsidP="00744460">
      <w:pPr>
        <w:pStyle w:val="Cuerpodetexto"/>
      </w:pPr>
      <w:r w:rsidRPr="00D100C4">
        <w:rPr>
          <w:noProof/>
        </w:rPr>
        <w:drawing>
          <wp:inline distT="0" distB="0" distL="0" distR="0" wp14:anchorId="2C468A50" wp14:editId="5932073F">
            <wp:extent cx="5400040" cy="21297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1EB6" w14:textId="1641237B" w:rsidR="00D100C4" w:rsidRDefault="00D100C4" w:rsidP="00744460">
      <w:pPr>
        <w:pStyle w:val="Cuerpodetexto"/>
      </w:pPr>
    </w:p>
    <w:p w14:paraId="52B26FEA" w14:textId="04222019" w:rsidR="00744460" w:rsidRDefault="00744460" w:rsidP="00744460">
      <w:pPr>
        <w:pStyle w:val="Cuerpodetexto"/>
      </w:pPr>
      <w:r>
        <w:t>Consolidación en la grilla:</w:t>
      </w:r>
    </w:p>
    <w:p w14:paraId="2C361F4C" w14:textId="008508CF" w:rsidR="002012EC" w:rsidRDefault="002012EC" w:rsidP="00744460">
      <w:pPr>
        <w:pStyle w:val="Cuerpodetexto"/>
      </w:pPr>
    </w:p>
    <w:p w14:paraId="227C354F" w14:textId="791DDE09" w:rsidR="00744460" w:rsidRDefault="00D100C4" w:rsidP="00744460">
      <w:pPr>
        <w:pStyle w:val="Cuerpodetexto"/>
      </w:pPr>
      <w:r w:rsidRPr="00D100C4">
        <w:rPr>
          <w:noProof/>
        </w:rPr>
        <w:drawing>
          <wp:inline distT="0" distB="0" distL="0" distR="0" wp14:anchorId="09DC03BF" wp14:editId="2E298384">
            <wp:extent cx="5400040" cy="8616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CE40" w14:textId="77777777" w:rsidR="00744460" w:rsidRDefault="00744460" w:rsidP="00744460">
      <w:pPr>
        <w:pStyle w:val="Cuerpodetexto"/>
      </w:pPr>
      <w:r>
        <w:t>Comprobar duplicidad:</w:t>
      </w:r>
    </w:p>
    <w:p w14:paraId="699629B7" w14:textId="0AAF9DFB" w:rsidR="00744460" w:rsidRDefault="002012EC" w:rsidP="00744460">
      <w:pPr>
        <w:pStyle w:val="Cuerpodetexto"/>
      </w:pPr>
      <w:r w:rsidRPr="00D100C4">
        <w:rPr>
          <w:noProof/>
        </w:rPr>
        <w:drawing>
          <wp:inline distT="0" distB="0" distL="0" distR="0" wp14:anchorId="0E4C632E" wp14:editId="23859525">
            <wp:extent cx="4240339" cy="1019587"/>
            <wp:effectExtent l="0" t="0" r="825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0339" cy="10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D0D4" w14:textId="4337836F" w:rsidR="00744460" w:rsidRDefault="00744460" w:rsidP="00894743">
      <w:pPr>
        <w:pStyle w:val="Cuerpodetexto"/>
        <w:numPr>
          <w:ilvl w:val="0"/>
          <w:numId w:val="3"/>
        </w:numPr>
      </w:pPr>
      <w:r>
        <w:t>Eliminar</w:t>
      </w:r>
      <w:r w:rsidR="002012EC">
        <w:t xml:space="preserve"> - ok</w:t>
      </w:r>
    </w:p>
    <w:p w14:paraId="56945158" w14:textId="33D54A3D" w:rsidR="00744460" w:rsidRDefault="002012EC" w:rsidP="00744460">
      <w:pPr>
        <w:pStyle w:val="Cuerpodetexto"/>
      </w:pPr>
      <w:r w:rsidRPr="002012EC">
        <w:rPr>
          <w:noProof/>
        </w:rPr>
        <w:lastRenderedPageBreak/>
        <w:drawing>
          <wp:inline distT="0" distB="0" distL="0" distR="0" wp14:anchorId="1BCF8FFA" wp14:editId="04D328EA">
            <wp:extent cx="2725252" cy="121969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12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C69A" w14:textId="77777777" w:rsidR="002012EC" w:rsidRDefault="002012EC" w:rsidP="00744460">
      <w:pPr>
        <w:pStyle w:val="Cuerpodetexto"/>
      </w:pPr>
    </w:p>
    <w:p w14:paraId="13016FEB" w14:textId="43BA018E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51DA8252" w14:textId="3970C03F" w:rsidR="002012EC" w:rsidRDefault="002012EC" w:rsidP="002012EC">
      <w:pPr>
        <w:pStyle w:val="Cuerpodetexto"/>
      </w:pPr>
      <w:r w:rsidRPr="002012EC">
        <w:rPr>
          <w:noProof/>
        </w:rPr>
        <w:drawing>
          <wp:inline distT="0" distB="0" distL="0" distR="0" wp14:anchorId="358BF107" wp14:editId="72B956FB">
            <wp:extent cx="5400040" cy="14751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6C7C" w14:textId="77777777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4272977B" w14:textId="5718C6F8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r>
        <w:rPr>
          <w:b/>
          <w:bCs/>
        </w:rPr>
        <w:t>Documentos Vista</w:t>
      </w:r>
    </w:p>
    <w:p w14:paraId="6C95F873" w14:textId="2EB6A894" w:rsidR="00964DBE" w:rsidRPr="00964DBE" w:rsidRDefault="00964DBE" w:rsidP="00744460">
      <w:pPr>
        <w:pStyle w:val="Cuerpodetexto"/>
      </w:pPr>
      <w:r>
        <w:t>Acceder a Global &gt; Sites &gt; Seleccionar Site &gt; Botón Documentos</w:t>
      </w:r>
    </w:p>
    <w:p w14:paraId="412A19A2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07262E6D" w14:textId="31166DF3" w:rsidR="00744460" w:rsidRDefault="00964DBE" w:rsidP="00744460">
      <w:pPr>
        <w:pStyle w:val="Cuerpodetexto"/>
      </w:pPr>
      <w:r w:rsidRPr="00964DBE">
        <w:rPr>
          <w:noProof/>
        </w:rPr>
        <w:drawing>
          <wp:inline distT="0" distB="0" distL="0" distR="0" wp14:anchorId="4484D746" wp14:editId="0382476A">
            <wp:extent cx="5400040" cy="424116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584" w14:textId="77777777" w:rsidR="00744460" w:rsidRDefault="00744460" w:rsidP="00744460">
      <w:pPr>
        <w:pStyle w:val="Cuerpodetexto"/>
      </w:pPr>
      <w:r>
        <w:t>Consolidación en la grilla:</w:t>
      </w:r>
    </w:p>
    <w:p w14:paraId="63D94273" w14:textId="3562237F" w:rsidR="00744460" w:rsidRDefault="00964DBE" w:rsidP="00744460">
      <w:pPr>
        <w:pStyle w:val="Cuerpodetexto"/>
      </w:pPr>
      <w:r w:rsidRPr="00964DBE">
        <w:rPr>
          <w:noProof/>
        </w:rPr>
        <w:drawing>
          <wp:inline distT="0" distB="0" distL="0" distR="0" wp14:anchorId="1C50373E" wp14:editId="4C640D61">
            <wp:extent cx="4573849" cy="198200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3849" cy="19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9023" w14:textId="2ABE4FC1" w:rsidR="00964DBE" w:rsidRDefault="00964DBE" w:rsidP="00744460">
      <w:pPr>
        <w:pStyle w:val="Cuerpodetexto"/>
      </w:pPr>
    </w:p>
    <w:p w14:paraId="62066C10" w14:textId="08E6E20D" w:rsidR="00964DBE" w:rsidRDefault="00964DBE" w:rsidP="00744460">
      <w:pPr>
        <w:pStyle w:val="Cuerpodetexto"/>
      </w:pPr>
      <w:r w:rsidRPr="00964DBE">
        <w:rPr>
          <w:noProof/>
        </w:rPr>
        <w:lastRenderedPageBreak/>
        <w:drawing>
          <wp:inline distT="0" distB="0" distL="0" distR="0" wp14:anchorId="1C7ACCDD" wp14:editId="0BEDEAB3">
            <wp:extent cx="5400040" cy="148145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2C64" w14:textId="77777777" w:rsidR="00744460" w:rsidRDefault="00744460" w:rsidP="00744460">
      <w:pPr>
        <w:pStyle w:val="Cuerpodetexto"/>
      </w:pPr>
      <w:r>
        <w:t>Comprobar duplicidad:</w:t>
      </w:r>
    </w:p>
    <w:p w14:paraId="79CEC068" w14:textId="7EFBAD14" w:rsidR="00744460" w:rsidRDefault="00964DBE" w:rsidP="00744460">
      <w:pPr>
        <w:pStyle w:val="Cuerpodetexto"/>
      </w:pPr>
      <w:r w:rsidRPr="00964DBE">
        <w:rPr>
          <w:noProof/>
        </w:rPr>
        <w:drawing>
          <wp:inline distT="0" distB="0" distL="0" distR="0" wp14:anchorId="7F11C5A8" wp14:editId="67D8B098">
            <wp:extent cx="4240339" cy="97194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0339" cy="9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CDC2" w14:textId="77777777" w:rsidR="00964DBE" w:rsidRDefault="00964DBE" w:rsidP="00744460">
      <w:pPr>
        <w:pStyle w:val="Cuerpodetexto"/>
      </w:pPr>
    </w:p>
    <w:p w14:paraId="0BB84BF2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384647A0" w14:textId="23DB11F0" w:rsidR="00744460" w:rsidRDefault="00964DBE" w:rsidP="00744460">
      <w:pPr>
        <w:pStyle w:val="Cuerpodetexto"/>
      </w:pPr>
      <w:r w:rsidRPr="00964DBE">
        <w:rPr>
          <w:noProof/>
        </w:rPr>
        <w:drawing>
          <wp:inline distT="0" distB="0" distL="0" distR="0" wp14:anchorId="264BD81D" wp14:editId="4A09D2B3">
            <wp:extent cx="5400040" cy="34982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8E40" w14:textId="77777777" w:rsidR="00744460" w:rsidRDefault="00744460" w:rsidP="00744460">
      <w:pPr>
        <w:pStyle w:val="Cuerpodetexto"/>
      </w:pPr>
      <w:r>
        <w:t>Consolidación en la grilla:</w:t>
      </w:r>
    </w:p>
    <w:p w14:paraId="76FC383D" w14:textId="54DCA6A9" w:rsidR="00744460" w:rsidRDefault="00964DBE" w:rsidP="00744460">
      <w:pPr>
        <w:pStyle w:val="Cuerpodetexto"/>
      </w:pPr>
      <w:r w:rsidRPr="00964DBE">
        <w:rPr>
          <w:noProof/>
        </w:rPr>
        <w:drawing>
          <wp:inline distT="0" distB="0" distL="0" distR="0" wp14:anchorId="01498C0B" wp14:editId="7D8E3D90">
            <wp:extent cx="4669137" cy="100052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959C" w14:textId="086250F3" w:rsidR="00964DBE" w:rsidRDefault="00964DBE" w:rsidP="00744460">
      <w:pPr>
        <w:pStyle w:val="Cuerpodetexto"/>
      </w:pPr>
    </w:p>
    <w:p w14:paraId="3EC8347F" w14:textId="284C2C9C" w:rsidR="00964DBE" w:rsidRDefault="00964DBE" w:rsidP="00744460">
      <w:pPr>
        <w:pStyle w:val="Cuerpodetexto"/>
      </w:pPr>
      <w:r w:rsidRPr="00964DBE">
        <w:rPr>
          <w:noProof/>
        </w:rPr>
        <w:drawing>
          <wp:inline distT="0" distB="0" distL="0" distR="0" wp14:anchorId="0D5826C8" wp14:editId="6D36D928">
            <wp:extent cx="5400040" cy="23882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7A44" w14:textId="77777777" w:rsidR="00744460" w:rsidRDefault="00744460" w:rsidP="00744460">
      <w:pPr>
        <w:pStyle w:val="Cuerpodetexto"/>
      </w:pPr>
      <w:r>
        <w:t>Comprobar duplicidad:</w:t>
      </w:r>
    </w:p>
    <w:p w14:paraId="248D5128" w14:textId="0A9A86A9" w:rsidR="00744460" w:rsidRDefault="00964DBE" w:rsidP="00744460">
      <w:pPr>
        <w:pStyle w:val="Cuerpodetexto"/>
        <w:rPr>
          <w:color w:val="FF0000"/>
        </w:rPr>
      </w:pPr>
      <w:r w:rsidRPr="00964DBE">
        <w:rPr>
          <w:color w:val="FF0000"/>
        </w:rPr>
        <w:t>Revisar, no hay control de duplicidad.</w:t>
      </w:r>
    </w:p>
    <w:p w14:paraId="652CC414" w14:textId="33C0E0AC" w:rsidR="005E1295" w:rsidRPr="00964DBE" w:rsidRDefault="005E1295" w:rsidP="00744460">
      <w:pPr>
        <w:pStyle w:val="Cuerpodetexto"/>
        <w:rPr>
          <w:color w:val="FF0000"/>
        </w:rPr>
      </w:pPr>
      <w:r w:rsidRPr="005E1295">
        <w:rPr>
          <w:noProof/>
          <w:color w:val="FF0000"/>
        </w:rPr>
        <w:drawing>
          <wp:inline distT="0" distB="0" distL="0" distR="0" wp14:anchorId="0977E487" wp14:editId="0435D991">
            <wp:extent cx="5400040" cy="24644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CB4" w14:textId="77777777" w:rsidR="00964DBE" w:rsidRDefault="00964DBE" w:rsidP="00744460">
      <w:pPr>
        <w:pStyle w:val="Cuerpodetexto"/>
      </w:pPr>
    </w:p>
    <w:p w14:paraId="5C6F25D3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2F0AF5A2" w14:textId="55E22E49" w:rsidR="00744460" w:rsidRDefault="00DD0FA8" w:rsidP="00DD0FA8">
      <w:pPr>
        <w:pStyle w:val="Cuerpodetexto"/>
      </w:pPr>
      <w:r w:rsidRPr="00DD0FA8">
        <w:rPr>
          <w:noProof/>
        </w:rPr>
        <w:drawing>
          <wp:inline distT="0" distB="0" distL="0" distR="0" wp14:anchorId="2EE77264" wp14:editId="001C39CD">
            <wp:extent cx="2925357" cy="129592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5357" cy="1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84EE" w14:textId="575F9130" w:rsidR="00DD0FA8" w:rsidRDefault="00DD0FA8" w:rsidP="00DD0FA8">
      <w:pPr>
        <w:pStyle w:val="Cuerpodetexto"/>
      </w:pPr>
      <w:r w:rsidRPr="00DD0FA8">
        <w:rPr>
          <w:noProof/>
        </w:rPr>
        <w:drawing>
          <wp:inline distT="0" distB="0" distL="0" distR="0" wp14:anchorId="0851B3C9" wp14:editId="416AD539">
            <wp:extent cx="3401800" cy="733722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1800" cy="7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A45D" w14:textId="3EC14097" w:rsidR="00744460" w:rsidRDefault="00DD0FA8" w:rsidP="00744460">
      <w:pPr>
        <w:pStyle w:val="Cuerpodetexto"/>
        <w:numPr>
          <w:ilvl w:val="0"/>
          <w:numId w:val="3"/>
        </w:numPr>
      </w:pPr>
      <w:r>
        <w:lastRenderedPageBreak/>
        <w:t>Abrir documento – ok</w:t>
      </w:r>
    </w:p>
    <w:p w14:paraId="034F51EE" w14:textId="4CD6E8DB" w:rsidR="00DD0FA8" w:rsidRDefault="00DD0FA8" w:rsidP="00744460">
      <w:pPr>
        <w:pStyle w:val="Cuerpodetexto"/>
        <w:numPr>
          <w:ilvl w:val="0"/>
          <w:numId w:val="3"/>
        </w:numPr>
      </w:pPr>
      <w:r>
        <w:t xml:space="preserve">Descargar documento - ok </w:t>
      </w:r>
    </w:p>
    <w:p w14:paraId="6BAFE8E8" w14:textId="2860382F" w:rsidR="00DD0FA8" w:rsidRDefault="00DD0FA8" w:rsidP="00744460">
      <w:pPr>
        <w:pStyle w:val="Cuerpodetexto"/>
        <w:numPr>
          <w:ilvl w:val="0"/>
          <w:numId w:val="3"/>
        </w:numPr>
      </w:pPr>
      <w:r>
        <w:t xml:space="preserve">- vista documento </w:t>
      </w:r>
    </w:p>
    <w:p w14:paraId="0E582D08" w14:textId="795701A4" w:rsidR="00DD0FA8" w:rsidRDefault="00DD0FA8" w:rsidP="00DD0FA8">
      <w:pPr>
        <w:pStyle w:val="Cuerpodetexto"/>
      </w:pPr>
      <w:r w:rsidRPr="00DD0FA8">
        <w:rPr>
          <w:noProof/>
        </w:rPr>
        <w:drawing>
          <wp:inline distT="0" distB="0" distL="0" distR="0" wp14:anchorId="4F8B6576" wp14:editId="75091AD3">
            <wp:extent cx="5400040" cy="24777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ED7C" w14:textId="4D66A5F2" w:rsidR="00DD0FA8" w:rsidRDefault="00DD0FA8" w:rsidP="00DD0FA8">
      <w:pPr>
        <w:pStyle w:val="Cuerpodetexto"/>
      </w:pPr>
    </w:p>
    <w:p w14:paraId="75F915A5" w14:textId="5F446FE4" w:rsidR="00DD0FA8" w:rsidRDefault="00DD0FA8" w:rsidP="00DD0FA8">
      <w:pPr>
        <w:pStyle w:val="Cuerpodetexto"/>
      </w:pPr>
      <w:r>
        <w:t>Histórico del documento (panel derecho)</w:t>
      </w:r>
    </w:p>
    <w:p w14:paraId="5F8576E9" w14:textId="61A480A9" w:rsidR="00DD0FA8" w:rsidRDefault="00DD0FA8" w:rsidP="00DD0FA8">
      <w:pPr>
        <w:pStyle w:val="Cuerpodetexto"/>
      </w:pPr>
      <w:r w:rsidRPr="00DD0FA8">
        <w:rPr>
          <w:noProof/>
        </w:rPr>
        <w:drawing>
          <wp:inline distT="0" distB="0" distL="0" distR="0" wp14:anchorId="7EE8BD6A" wp14:editId="33BF6C2B">
            <wp:extent cx="5400040" cy="20802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08B4" w14:textId="272554AE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33E251DB" w14:textId="6BA97668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r>
        <w:rPr>
          <w:b/>
          <w:bCs/>
        </w:rPr>
        <w:t xml:space="preserve">Core </w:t>
      </w:r>
      <w:proofErr w:type="spellStart"/>
      <w:r>
        <w:rPr>
          <w:b/>
          <w:bCs/>
        </w:rPr>
        <w:t>WorkOrdersEstados</w:t>
      </w:r>
      <w:proofErr w:type="spellEnd"/>
    </w:p>
    <w:p w14:paraId="2CD9FE1C" w14:textId="77777777" w:rsidR="002A5B1B" w:rsidRDefault="002A5B1B" w:rsidP="002A5B1B">
      <w:pPr>
        <w:pStyle w:val="Cuerpodetexto"/>
      </w:pPr>
      <w:r w:rsidRPr="002A5B1B">
        <w:t>http://localhost:56506/ModWorkOrders/pages/CoreWorkOrdersEstados.aspx</w:t>
      </w:r>
    </w:p>
    <w:p w14:paraId="38328AE9" w14:textId="38AC4EDD" w:rsidR="00281686" w:rsidRDefault="008E7EFB" w:rsidP="00744460">
      <w:pPr>
        <w:pStyle w:val="Cuerpodetexto"/>
      </w:pPr>
      <w:r w:rsidRPr="008E7EFB">
        <w:rPr>
          <w:noProof/>
        </w:rPr>
        <w:drawing>
          <wp:inline distT="0" distB="0" distL="0" distR="0" wp14:anchorId="455A511F" wp14:editId="34E6EE20">
            <wp:extent cx="3897300" cy="1162520"/>
            <wp:effectExtent l="0" t="0" r="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7300" cy="11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1687" w14:textId="0C40895E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034BF5F7" w14:textId="4C30779D" w:rsidR="00744460" w:rsidRDefault="008E7EFB" w:rsidP="00744460">
      <w:pPr>
        <w:pStyle w:val="Cuerpodetexto"/>
      </w:pPr>
      <w:r w:rsidRPr="008E7EFB">
        <w:rPr>
          <w:noProof/>
        </w:rPr>
        <w:drawing>
          <wp:inline distT="0" distB="0" distL="0" distR="0" wp14:anchorId="7A699D38" wp14:editId="7FDC3B58">
            <wp:extent cx="1946666" cy="1432086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7170" cy="14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ABB2" w14:textId="77777777" w:rsidR="00744460" w:rsidRDefault="00744460" w:rsidP="00744460">
      <w:pPr>
        <w:pStyle w:val="Cuerpodetexto"/>
      </w:pPr>
      <w:r>
        <w:t>Consolidación en la grilla:</w:t>
      </w:r>
    </w:p>
    <w:p w14:paraId="50F29086" w14:textId="393B3954" w:rsidR="00744460" w:rsidRDefault="008E7EFB" w:rsidP="00744460">
      <w:pPr>
        <w:pStyle w:val="Cuerpodetexto"/>
      </w:pPr>
      <w:r w:rsidRPr="008E7EFB">
        <w:rPr>
          <w:noProof/>
        </w:rPr>
        <w:drawing>
          <wp:inline distT="0" distB="0" distL="0" distR="0" wp14:anchorId="30132368" wp14:editId="419BB8D3">
            <wp:extent cx="2046994" cy="576618"/>
            <wp:effectExtent l="0" t="0" r="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9207" cy="5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4E0B" w14:textId="77777777" w:rsidR="00281686" w:rsidRDefault="00281686" w:rsidP="00744460">
      <w:pPr>
        <w:pStyle w:val="Cuerpodetexto"/>
      </w:pPr>
    </w:p>
    <w:p w14:paraId="049F52C1" w14:textId="51E4A863" w:rsidR="00744460" w:rsidRDefault="00744460" w:rsidP="00744460">
      <w:pPr>
        <w:pStyle w:val="Cuerpodetexto"/>
      </w:pPr>
      <w:r>
        <w:t>Comprobar duplicidad:</w:t>
      </w:r>
      <w:r w:rsidR="00281686">
        <w:t xml:space="preserve"> </w:t>
      </w:r>
    </w:p>
    <w:p w14:paraId="6F366311" w14:textId="01516B97" w:rsidR="00744460" w:rsidRDefault="008E7EFB" w:rsidP="00744460">
      <w:pPr>
        <w:pStyle w:val="Cuerpodetexto"/>
      </w:pPr>
      <w:r w:rsidRPr="008E7EFB">
        <w:rPr>
          <w:noProof/>
        </w:rPr>
        <w:drawing>
          <wp:inline distT="0" distB="0" distL="0" distR="0" wp14:anchorId="2B99222D" wp14:editId="7D6544B4">
            <wp:extent cx="1284160" cy="780908"/>
            <wp:effectExtent l="0" t="0" r="0" b="635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90857" cy="7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82C8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143CF306" w14:textId="2AAF885E" w:rsidR="00744460" w:rsidRDefault="008E7EFB" w:rsidP="00744460">
      <w:pPr>
        <w:pStyle w:val="Cuerpodetexto"/>
      </w:pPr>
      <w:r w:rsidRPr="008E7EFB">
        <w:rPr>
          <w:noProof/>
        </w:rPr>
        <w:drawing>
          <wp:inline distT="0" distB="0" distL="0" distR="0" wp14:anchorId="2B0F537E" wp14:editId="69908AFC">
            <wp:extent cx="2204156" cy="1647607"/>
            <wp:effectExtent l="0" t="0" r="5715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09835" cy="165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1C9" w14:textId="77777777" w:rsidR="00744460" w:rsidRDefault="00744460" w:rsidP="00744460">
      <w:pPr>
        <w:pStyle w:val="Cuerpodetexto"/>
      </w:pPr>
      <w:r>
        <w:t>Consolidación en la grilla:</w:t>
      </w:r>
    </w:p>
    <w:p w14:paraId="24397CC4" w14:textId="2636879A" w:rsidR="00744460" w:rsidRDefault="008E7EFB" w:rsidP="00744460">
      <w:pPr>
        <w:pStyle w:val="Cuerpodetexto"/>
      </w:pPr>
      <w:r w:rsidRPr="008E7EFB">
        <w:rPr>
          <w:noProof/>
        </w:rPr>
        <w:lastRenderedPageBreak/>
        <w:drawing>
          <wp:inline distT="0" distB="0" distL="0" distR="0" wp14:anchorId="14FCE468" wp14:editId="44D32BDE">
            <wp:extent cx="4535733" cy="1152991"/>
            <wp:effectExtent l="0" t="0" r="0" b="9525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5733" cy="11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2D24" w14:textId="77777777" w:rsidR="00744460" w:rsidRDefault="00744460" w:rsidP="00744460">
      <w:pPr>
        <w:pStyle w:val="Cuerpodetexto"/>
      </w:pPr>
      <w:r>
        <w:t>Comprobar duplicidad:</w:t>
      </w:r>
    </w:p>
    <w:p w14:paraId="1FF49D6D" w14:textId="6E214EA4" w:rsidR="00744460" w:rsidRDefault="008E7EFB" w:rsidP="00744460">
      <w:pPr>
        <w:pStyle w:val="Cuerpodetexto"/>
      </w:pPr>
      <w:r w:rsidRPr="008E7EFB">
        <w:rPr>
          <w:noProof/>
        </w:rPr>
        <w:drawing>
          <wp:inline distT="0" distB="0" distL="0" distR="0" wp14:anchorId="0ED2EE21" wp14:editId="4D0627E7">
            <wp:extent cx="1284160" cy="780908"/>
            <wp:effectExtent l="0" t="0" r="0" b="635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90857" cy="7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2A94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19962A4A" w14:textId="265F0947" w:rsidR="00744460" w:rsidRDefault="008E7EFB" w:rsidP="008E7EFB">
      <w:pPr>
        <w:pStyle w:val="Cuerpodetexto"/>
      </w:pPr>
      <w:r w:rsidRPr="008E7EFB">
        <w:rPr>
          <w:noProof/>
        </w:rPr>
        <w:drawing>
          <wp:inline distT="0" distB="0" distL="0" distR="0" wp14:anchorId="117CB064" wp14:editId="7787AD10">
            <wp:extent cx="4526204" cy="1067231"/>
            <wp:effectExtent l="0" t="0" r="8255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6204" cy="10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BBF7" w14:textId="22CA6FAF" w:rsidR="003135DE" w:rsidRDefault="003135DE" w:rsidP="008E7EFB">
      <w:pPr>
        <w:pStyle w:val="Cuerpodetexto"/>
      </w:pPr>
      <w:r>
        <w:t>Si se desea desactivar un registro que está por defecto, aparecerá el siguiente aviso:</w:t>
      </w:r>
    </w:p>
    <w:p w14:paraId="4B2B63DE" w14:textId="074317F7" w:rsidR="003135DE" w:rsidRDefault="003135DE" w:rsidP="008E7EFB">
      <w:pPr>
        <w:pStyle w:val="Cuerpodetexto"/>
      </w:pPr>
      <w:r w:rsidRPr="003135DE">
        <w:rPr>
          <w:noProof/>
        </w:rPr>
        <w:drawing>
          <wp:inline distT="0" distB="0" distL="0" distR="0" wp14:anchorId="33FB1E45" wp14:editId="43C5181B">
            <wp:extent cx="2677607" cy="1267337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7607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070A" w14:textId="352E8C01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3135DE">
        <w:t xml:space="preserve"> – ok </w:t>
      </w:r>
    </w:p>
    <w:p w14:paraId="43D7E047" w14:textId="7D06DFBD" w:rsidR="00744460" w:rsidRDefault="003135DE" w:rsidP="003135DE">
      <w:r w:rsidRPr="003135DE">
        <w:rPr>
          <w:noProof/>
        </w:rPr>
        <w:drawing>
          <wp:inline distT="0" distB="0" distL="0" distR="0" wp14:anchorId="5B1D8973" wp14:editId="172EE4A9">
            <wp:extent cx="2753838" cy="1286395"/>
            <wp:effectExtent l="0" t="0" r="8890" b="9525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3838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4648" w14:textId="370EEBEF" w:rsidR="003135DE" w:rsidRDefault="003135DE" w:rsidP="003135DE"/>
    <w:p w14:paraId="527DF701" w14:textId="13C1C076" w:rsidR="003135DE" w:rsidRDefault="003135DE" w:rsidP="003135DE">
      <w:proofErr w:type="spellStart"/>
      <w:r>
        <w:t>Aparecerá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aviso,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eliminar</w:t>
      </w:r>
      <w:proofErr w:type="spellEnd"/>
      <w:r>
        <w:t xml:space="preserve"> un </w:t>
      </w:r>
      <w:proofErr w:type="spellStart"/>
      <w:r>
        <w:t>registro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>.</w:t>
      </w:r>
    </w:p>
    <w:p w14:paraId="0B0124BF" w14:textId="4096C42A" w:rsidR="003135DE" w:rsidRDefault="003135DE" w:rsidP="003135DE">
      <w:r w:rsidRPr="003135DE">
        <w:rPr>
          <w:noProof/>
        </w:rPr>
        <w:lastRenderedPageBreak/>
        <w:drawing>
          <wp:inline distT="0" distB="0" distL="0" distR="0" wp14:anchorId="72F0574C" wp14:editId="0951E8DD">
            <wp:extent cx="2153520" cy="1276866"/>
            <wp:effectExtent l="0" t="0" r="0" b="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3520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CEDF" w14:textId="77777777" w:rsidR="00744460" w:rsidRDefault="00744460" w:rsidP="00744460">
      <w:pPr>
        <w:pStyle w:val="Prrafodelista"/>
      </w:pPr>
    </w:p>
    <w:p w14:paraId="31E41B00" w14:textId="6D66AE9C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174575FC" w14:textId="4AD905EA" w:rsidR="008E7EFB" w:rsidRDefault="008E7EFB" w:rsidP="008E7EFB">
      <w:pPr>
        <w:pStyle w:val="Cuerpodetexto"/>
      </w:pPr>
      <w:r>
        <w:t xml:space="preserve">Si un registro está desactivado y se pulsa sobre el botón </w:t>
      </w:r>
      <w:r w:rsidR="003135DE">
        <w:t>Defecto, aparecerá el siguiente aviso.</w:t>
      </w:r>
    </w:p>
    <w:p w14:paraId="16ECAE9D" w14:textId="6E77DB84" w:rsidR="00744460" w:rsidRDefault="008E7EFB" w:rsidP="008E7EFB">
      <w:r w:rsidRPr="008E7EFB">
        <w:rPr>
          <w:noProof/>
        </w:rPr>
        <w:drawing>
          <wp:inline distT="0" distB="0" distL="0" distR="0" wp14:anchorId="7921F5D6" wp14:editId="752D85ED">
            <wp:extent cx="2285289" cy="675085"/>
            <wp:effectExtent l="0" t="0" r="1270" b="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5439" cy="6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210" w14:textId="70B1F412" w:rsidR="008E7EFB" w:rsidRDefault="008E7EFB" w:rsidP="008E7EFB"/>
    <w:p w14:paraId="75ED4295" w14:textId="22A2ACB8" w:rsidR="008E7EFB" w:rsidRDefault="008E7EFB" w:rsidP="008E7EFB">
      <w:r w:rsidRPr="008E7EFB">
        <w:rPr>
          <w:noProof/>
        </w:rPr>
        <w:drawing>
          <wp:inline distT="0" distB="0" distL="0" distR="0" wp14:anchorId="13001C29" wp14:editId="064510D0">
            <wp:extent cx="4259397" cy="1143462"/>
            <wp:effectExtent l="0" t="0" r="8255" b="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9397" cy="11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C850" w14:textId="24ED3F2A" w:rsidR="008E7EFB" w:rsidRDefault="008E7EFB" w:rsidP="008E7EFB"/>
    <w:p w14:paraId="3C9CFB6F" w14:textId="77777777" w:rsidR="008E7EFB" w:rsidRDefault="008E7EFB" w:rsidP="008E7EFB"/>
    <w:p w14:paraId="10F367D3" w14:textId="77777777" w:rsidR="00744460" w:rsidRDefault="00744460" w:rsidP="00744460">
      <w:pPr>
        <w:pStyle w:val="Cuerpodetexto"/>
      </w:pPr>
    </w:p>
    <w:p w14:paraId="64E2B243" w14:textId="02C4B2C9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4F0B7527" w14:textId="44C8AF9A" w:rsidR="003135DE" w:rsidRDefault="003135DE" w:rsidP="003135DE">
      <w:pPr>
        <w:pStyle w:val="Cuerpodetexto"/>
      </w:pPr>
      <w:r w:rsidRPr="003135DE">
        <w:rPr>
          <w:noProof/>
        </w:rPr>
        <w:drawing>
          <wp:inline distT="0" distB="0" distL="0" distR="0" wp14:anchorId="62057F5C" wp14:editId="07F3D327">
            <wp:extent cx="3192165" cy="1267337"/>
            <wp:effectExtent l="0" t="0" r="8255" b="9525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2165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5E3E" w14:textId="2E9E69D1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69C8AB8D" w14:textId="2A0D8325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r>
        <w:rPr>
          <w:b/>
          <w:bCs/>
        </w:rPr>
        <w:t>Usuarios</w:t>
      </w:r>
    </w:p>
    <w:p w14:paraId="526A2AD8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4DFA8C84" w14:textId="5641686C" w:rsidR="00744460" w:rsidRDefault="005E1295" w:rsidP="00744460">
      <w:pPr>
        <w:pStyle w:val="Cuerpodetexto"/>
      </w:pPr>
      <w:r w:rsidRPr="005E1295">
        <w:rPr>
          <w:noProof/>
        </w:rPr>
        <w:drawing>
          <wp:inline distT="0" distB="0" distL="0" distR="0" wp14:anchorId="1C3621F0" wp14:editId="63C0A723">
            <wp:extent cx="5136051" cy="4469031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6051" cy="44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E53B" w14:textId="6219D4C9" w:rsidR="00C81445" w:rsidRDefault="00C81445" w:rsidP="00744460">
      <w:pPr>
        <w:pStyle w:val="Cuerpodetexto"/>
      </w:pPr>
    </w:p>
    <w:p w14:paraId="3478FA12" w14:textId="15E204DD" w:rsidR="00C81445" w:rsidRDefault="00C81445" w:rsidP="00744460">
      <w:pPr>
        <w:pStyle w:val="Cuerpodetexto"/>
      </w:pPr>
    </w:p>
    <w:p w14:paraId="49C9CE1E" w14:textId="50CB3919" w:rsidR="005E1295" w:rsidRDefault="005E1295" w:rsidP="00744460">
      <w:pPr>
        <w:pStyle w:val="Cuerpodetexto"/>
      </w:pPr>
      <w:proofErr w:type="spellStart"/>
      <w:r>
        <w:t>Tab</w:t>
      </w:r>
      <w:proofErr w:type="spellEnd"/>
      <w:r>
        <w:t xml:space="preserve"> Roles:</w:t>
      </w:r>
    </w:p>
    <w:p w14:paraId="1F5A5711" w14:textId="0AC187CC" w:rsidR="005E1295" w:rsidRDefault="005E1295" w:rsidP="00744460">
      <w:pPr>
        <w:pStyle w:val="Cuerpodetexto"/>
      </w:pPr>
      <w:r>
        <w:t xml:space="preserve">Comprobar que se puede agregar y eliminar roles – ok </w:t>
      </w:r>
    </w:p>
    <w:p w14:paraId="14CAEB65" w14:textId="2845EBF9" w:rsidR="005E1295" w:rsidRDefault="005E1295" w:rsidP="00744460">
      <w:pPr>
        <w:pStyle w:val="Cuerpodetexto"/>
      </w:pPr>
      <w:r w:rsidRPr="005E1295">
        <w:rPr>
          <w:noProof/>
        </w:rPr>
        <w:drawing>
          <wp:inline distT="0" distB="0" distL="0" distR="0" wp14:anchorId="1D7A766B" wp14:editId="7E1D9ADE">
            <wp:extent cx="5336157" cy="2220222"/>
            <wp:effectExtent l="0" t="0" r="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22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7AF2" w14:textId="5368990D" w:rsidR="00744460" w:rsidRDefault="00744460" w:rsidP="00744460">
      <w:pPr>
        <w:pStyle w:val="Cuerpodetexto"/>
      </w:pPr>
      <w:r>
        <w:lastRenderedPageBreak/>
        <w:t>Consolidación en la grilla:</w:t>
      </w:r>
    </w:p>
    <w:p w14:paraId="7E6F8806" w14:textId="77777777" w:rsidR="00C81445" w:rsidRDefault="00C81445" w:rsidP="00C81445">
      <w:pPr>
        <w:pStyle w:val="Cuerpodetexto"/>
      </w:pPr>
      <w:r>
        <w:t>Se ha comprobado que los campos fechas se han agregado al panel informativo derecho y en la grilla</w:t>
      </w:r>
    </w:p>
    <w:p w14:paraId="74926B54" w14:textId="5ABA6465" w:rsidR="00744460" w:rsidRDefault="0007482E" w:rsidP="00744460">
      <w:pPr>
        <w:pStyle w:val="Cuerpodetexto"/>
      </w:pPr>
      <w:r w:rsidRPr="0007482E">
        <w:drawing>
          <wp:inline distT="0" distB="0" distL="0" distR="0" wp14:anchorId="3BAA4AE9" wp14:editId="5AFEDE08">
            <wp:extent cx="3724275" cy="1519227"/>
            <wp:effectExtent l="0" t="0" r="0" b="508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0775" cy="15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BE33" w14:textId="029CD906" w:rsidR="000F7973" w:rsidRDefault="0007482E" w:rsidP="00744460">
      <w:pPr>
        <w:pStyle w:val="Cuerpodetexto"/>
      </w:pPr>
      <w:r w:rsidRPr="0007482E">
        <w:drawing>
          <wp:inline distT="0" distB="0" distL="0" distR="0" wp14:anchorId="563E79F8" wp14:editId="23DF537B">
            <wp:extent cx="3662362" cy="1652026"/>
            <wp:effectExtent l="0" t="0" r="0" b="5715"/>
            <wp:docPr id="312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96685" cy="16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786B" w14:textId="77777777" w:rsidR="00744460" w:rsidRDefault="00744460" w:rsidP="00744460">
      <w:pPr>
        <w:pStyle w:val="Cuerpodetexto"/>
      </w:pPr>
      <w:r>
        <w:t>Comprobar duplicidad:</w:t>
      </w:r>
    </w:p>
    <w:p w14:paraId="351460F0" w14:textId="403B8BAA" w:rsidR="00744460" w:rsidRDefault="000F7973" w:rsidP="00744460">
      <w:pPr>
        <w:pStyle w:val="Cuerpodetexto"/>
      </w:pPr>
      <w:r w:rsidRPr="000F7973">
        <w:rPr>
          <w:noProof/>
        </w:rPr>
        <w:drawing>
          <wp:inline distT="0" distB="0" distL="0" distR="0" wp14:anchorId="4769BD18" wp14:editId="3E880E5F">
            <wp:extent cx="2105876" cy="1276866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05876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9646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0EACF963" w14:textId="009DA1EA" w:rsidR="00744460" w:rsidRDefault="007D0488" w:rsidP="00744460">
      <w:pPr>
        <w:pStyle w:val="Cuerpodetexto"/>
      </w:pPr>
      <w:r w:rsidRPr="007D0488">
        <w:rPr>
          <w:noProof/>
        </w:rPr>
        <w:lastRenderedPageBreak/>
        <w:drawing>
          <wp:inline distT="0" distB="0" distL="0" distR="0" wp14:anchorId="3A593CFD" wp14:editId="0C858B7C">
            <wp:extent cx="5355215" cy="2563261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25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0B68" w14:textId="77777777" w:rsidR="00744460" w:rsidRDefault="00744460" w:rsidP="00744460">
      <w:pPr>
        <w:pStyle w:val="Cuerpodetexto"/>
      </w:pPr>
      <w:r>
        <w:t>Consolidación en la grilla:</w:t>
      </w:r>
    </w:p>
    <w:p w14:paraId="0D0A505A" w14:textId="46D0CEF8" w:rsidR="00744460" w:rsidRDefault="007D0488" w:rsidP="00744460">
      <w:pPr>
        <w:pStyle w:val="Cuerpodetexto"/>
      </w:pPr>
      <w:r w:rsidRPr="007D0488">
        <w:rPr>
          <w:noProof/>
        </w:rPr>
        <w:drawing>
          <wp:inline distT="0" distB="0" distL="0" distR="0" wp14:anchorId="430A3C0C" wp14:editId="632613C1">
            <wp:extent cx="5400040" cy="12287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E399" w14:textId="77777777" w:rsidR="007D0488" w:rsidRDefault="007D0488" w:rsidP="00744460">
      <w:pPr>
        <w:pStyle w:val="Cuerpodetexto"/>
      </w:pPr>
    </w:p>
    <w:p w14:paraId="5FB94FAE" w14:textId="77777777" w:rsidR="00744460" w:rsidRDefault="00744460" w:rsidP="00744460">
      <w:pPr>
        <w:pStyle w:val="Cuerpodetexto"/>
      </w:pPr>
      <w:r>
        <w:t>Comprobar duplicidad:</w:t>
      </w:r>
    </w:p>
    <w:p w14:paraId="6332AEE2" w14:textId="344AF233" w:rsidR="00744460" w:rsidRDefault="007D0488" w:rsidP="00744460">
      <w:pPr>
        <w:pStyle w:val="Cuerpodetexto"/>
      </w:pPr>
      <w:r w:rsidRPr="000F7973">
        <w:rPr>
          <w:noProof/>
        </w:rPr>
        <w:drawing>
          <wp:inline distT="0" distB="0" distL="0" distR="0" wp14:anchorId="3A3A5483" wp14:editId="6AC8F217">
            <wp:extent cx="2105876" cy="1276866"/>
            <wp:effectExtent l="0" t="0" r="889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05876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0ACA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0DE6B66F" w14:textId="6CC35BAE" w:rsidR="00744460" w:rsidRDefault="007D0488" w:rsidP="007D0488">
      <w:pPr>
        <w:pStyle w:val="Cuerpodetexto"/>
      </w:pPr>
      <w:r w:rsidRPr="007D0488">
        <w:rPr>
          <w:noProof/>
        </w:rPr>
        <w:lastRenderedPageBreak/>
        <w:drawing>
          <wp:inline distT="0" distB="0" distL="0" distR="0" wp14:anchorId="1DA10605" wp14:editId="47DB3463">
            <wp:extent cx="5400040" cy="25292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0072" w14:textId="77777777" w:rsidR="00744460" w:rsidRDefault="00744460" w:rsidP="00744460">
      <w:pPr>
        <w:pStyle w:val="Cuerpodetexto"/>
      </w:pPr>
    </w:p>
    <w:p w14:paraId="2673C30C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14F4FB06" w14:textId="58F42E25" w:rsidR="007D0488" w:rsidRDefault="00D841CD" w:rsidP="00744460">
      <w:pPr>
        <w:pStyle w:val="Cuerpodetexto"/>
      </w:pPr>
      <w:r w:rsidRPr="00D841CD">
        <w:rPr>
          <w:noProof/>
          <w:color w:val="FF0000"/>
        </w:rPr>
        <w:drawing>
          <wp:inline distT="0" distB="0" distL="0" distR="0" wp14:anchorId="44386225" wp14:editId="7A98F4CC">
            <wp:extent cx="5400040" cy="1237615"/>
            <wp:effectExtent l="0" t="0" r="0" b="63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9057" w14:textId="6ADF6019" w:rsidR="00BE065E" w:rsidRDefault="00BE065E" w:rsidP="00744460">
      <w:pPr>
        <w:pStyle w:val="Cuerpodetexto"/>
      </w:pPr>
    </w:p>
    <w:p w14:paraId="1676A116" w14:textId="600E8229" w:rsidR="00BE065E" w:rsidRDefault="00BE065E" w:rsidP="00744460">
      <w:pPr>
        <w:pStyle w:val="Cuerpodetexto"/>
      </w:pPr>
    </w:p>
    <w:p w14:paraId="27A44F70" w14:textId="1D63D441" w:rsidR="00BE065E" w:rsidRDefault="00BE065E" w:rsidP="00744460">
      <w:pPr>
        <w:pStyle w:val="Cuerpodetexto"/>
      </w:pPr>
      <w:proofErr w:type="spellStart"/>
      <w:r>
        <w:t>Monitoring</w:t>
      </w:r>
      <w:proofErr w:type="spellEnd"/>
      <w:r>
        <w:t xml:space="preserve"> &gt;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>:</w:t>
      </w:r>
    </w:p>
    <w:p w14:paraId="19D27C96" w14:textId="407A93AC" w:rsidR="00BE065E" w:rsidRDefault="00BE065E" w:rsidP="00744460">
      <w:pPr>
        <w:pStyle w:val="Cuerpodetexto"/>
      </w:pPr>
      <w:r w:rsidRPr="00BE065E">
        <w:rPr>
          <w:noProof/>
        </w:rPr>
        <w:drawing>
          <wp:inline distT="0" distB="0" distL="0" distR="0" wp14:anchorId="39800886" wp14:editId="5ABD044F">
            <wp:extent cx="5400040" cy="13423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6280" w14:textId="5B8BFDDF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29D08DCA" w14:textId="7699243B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ContactosTipos</w:t>
      </w:r>
      <w:proofErr w:type="spellEnd"/>
    </w:p>
    <w:p w14:paraId="6C0FED6F" w14:textId="761DFD41" w:rsidR="000360BB" w:rsidRDefault="000360BB" w:rsidP="00744460">
      <w:pPr>
        <w:pStyle w:val="Cuerpodetexto"/>
      </w:pPr>
      <w:r w:rsidRPr="000360BB">
        <w:rPr>
          <w:noProof/>
        </w:rPr>
        <w:drawing>
          <wp:inline distT="0" distB="0" distL="0" distR="0" wp14:anchorId="51B6C0C4" wp14:editId="6B0DF704">
            <wp:extent cx="2791954" cy="895712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91954" cy="8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9248" w14:textId="77777777" w:rsidR="006F77D2" w:rsidRDefault="006F77D2" w:rsidP="00744460">
      <w:pPr>
        <w:pStyle w:val="Cuerpodetexto"/>
      </w:pPr>
    </w:p>
    <w:p w14:paraId="40DC58AC" w14:textId="01257ED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6042939A" w14:textId="778A210C" w:rsidR="00744460" w:rsidRDefault="006F77D2" w:rsidP="00744460">
      <w:pPr>
        <w:pStyle w:val="Cuerpodetexto"/>
      </w:pPr>
      <w:r w:rsidRPr="006F77D2">
        <w:rPr>
          <w:noProof/>
        </w:rPr>
        <w:drawing>
          <wp:inline distT="0" distB="0" distL="0" distR="0" wp14:anchorId="0922C153" wp14:editId="155F394A">
            <wp:extent cx="3830598" cy="141027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0598" cy="14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61F8" w14:textId="77777777" w:rsidR="00744460" w:rsidRDefault="00744460" w:rsidP="00744460">
      <w:pPr>
        <w:pStyle w:val="Cuerpodetexto"/>
      </w:pPr>
      <w:r>
        <w:t>Consolidación en la grilla:</w:t>
      </w:r>
    </w:p>
    <w:p w14:paraId="362C5DEE" w14:textId="57C80DDC" w:rsidR="00744460" w:rsidRDefault="006F77D2" w:rsidP="00744460">
      <w:pPr>
        <w:pStyle w:val="Cuerpodetexto"/>
      </w:pPr>
      <w:r w:rsidRPr="006F77D2">
        <w:rPr>
          <w:noProof/>
        </w:rPr>
        <w:drawing>
          <wp:inline distT="0" distB="0" distL="0" distR="0" wp14:anchorId="254FC17F" wp14:editId="7FBEDA42">
            <wp:extent cx="2849127" cy="1124404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49127" cy="11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A2BD" w14:textId="77777777" w:rsidR="006F77D2" w:rsidRDefault="006F77D2" w:rsidP="00744460">
      <w:pPr>
        <w:pStyle w:val="Cuerpodetexto"/>
      </w:pPr>
    </w:p>
    <w:p w14:paraId="5F1C5098" w14:textId="77777777" w:rsidR="00744460" w:rsidRDefault="00744460" w:rsidP="00744460">
      <w:pPr>
        <w:pStyle w:val="Cuerpodetexto"/>
      </w:pPr>
      <w:r>
        <w:t>Comprobar duplicidad:</w:t>
      </w:r>
    </w:p>
    <w:p w14:paraId="2CE88C04" w14:textId="548D9C6F" w:rsidR="006F77D2" w:rsidRDefault="00CD3558" w:rsidP="00744460">
      <w:pPr>
        <w:pStyle w:val="Cuerpodetexto"/>
      </w:pPr>
      <w:r w:rsidRPr="00CD3558">
        <w:rPr>
          <w:noProof/>
          <w:color w:val="FF0000"/>
        </w:rPr>
        <w:drawing>
          <wp:inline distT="0" distB="0" distL="0" distR="0" wp14:anchorId="57B735F3" wp14:editId="2A9D8D23">
            <wp:extent cx="2077290" cy="127686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4A86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31B3AF07" w14:textId="53DA6DF5" w:rsidR="00744460" w:rsidRDefault="006F77D2" w:rsidP="00744460">
      <w:pPr>
        <w:pStyle w:val="Cuerpodetexto"/>
      </w:pPr>
      <w:r w:rsidRPr="006F77D2">
        <w:rPr>
          <w:noProof/>
        </w:rPr>
        <w:drawing>
          <wp:inline distT="0" distB="0" distL="0" distR="0" wp14:anchorId="7DB92D10" wp14:editId="4402AF94">
            <wp:extent cx="3906829" cy="139121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06829" cy="13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69CC" w14:textId="77777777" w:rsidR="00744460" w:rsidRDefault="00744460" w:rsidP="00744460">
      <w:pPr>
        <w:pStyle w:val="Cuerpodetexto"/>
      </w:pPr>
      <w:r>
        <w:lastRenderedPageBreak/>
        <w:t>Consolidación en la grilla:</w:t>
      </w:r>
    </w:p>
    <w:p w14:paraId="3C3D912C" w14:textId="338720BA" w:rsidR="00744460" w:rsidRDefault="006F77D2" w:rsidP="00744460">
      <w:pPr>
        <w:pStyle w:val="Cuerpodetexto"/>
      </w:pPr>
      <w:r w:rsidRPr="006F77D2">
        <w:rPr>
          <w:noProof/>
        </w:rPr>
        <w:drawing>
          <wp:inline distT="0" distB="0" distL="0" distR="0" wp14:anchorId="1E8A557F" wp14:editId="3BFEA830">
            <wp:extent cx="2858655" cy="1114876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58655" cy="11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5549" w14:textId="77777777" w:rsidR="006F77D2" w:rsidRDefault="006F77D2" w:rsidP="00744460">
      <w:pPr>
        <w:pStyle w:val="Cuerpodetexto"/>
      </w:pPr>
    </w:p>
    <w:p w14:paraId="20F72B90" w14:textId="77777777" w:rsidR="00744460" w:rsidRDefault="00744460" w:rsidP="00744460">
      <w:pPr>
        <w:pStyle w:val="Cuerpodetexto"/>
      </w:pPr>
      <w:r>
        <w:t>Comprobar duplicidad:</w:t>
      </w:r>
    </w:p>
    <w:p w14:paraId="454F0057" w14:textId="317DA1A4" w:rsidR="00744460" w:rsidRDefault="00CD3558" w:rsidP="00744460">
      <w:pPr>
        <w:pStyle w:val="Cuerpodetexto"/>
      </w:pPr>
      <w:r w:rsidRPr="00CD3558">
        <w:rPr>
          <w:noProof/>
          <w:color w:val="FF0000"/>
        </w:rPr>
        <w:drawing>
          <wp:inline distT="0" distB="0" distL="0" distR="0" wp14:anchorId="3BAED8A9" wp14:editId="3DBA9B32">
            <wp:extent cx="2077290" cy="1276866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8F5" w14:textId="5CDD2BE8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2BEA5865" w14:textId="15442400" w:rsidR="006F77D2" w:rsidRDefault="006F77D2" w:rsidP="006F77D2">
      <w:pPr>
        <w:pStyle w:val="Cuerpodetexto"/>
      </w:pPr>
      <w:r>
        <w:t>Se comprueba que no se puede desactivar, un registro que está activo y por defecto.</w:t>
      </w:r>
    </w:p>
    <w:p w14:paraId="07ABF032" w14:textId="266C4C65" w:rsidR="00744460" w:rsidRDefault="006F77D2" w:rsidP="006F77D2">
      <w:pPr>
        <w:pStyle w:val="Cuerpodetexto"/>
      </w:pPr>
      <w:r w:rsidRPr="006F77D2">
        <w:rPr>
          <w:noProof/>
        </w:rPr>
        <w:drawing>
          <wp:inline distT="0" distB="0" distL="0" distR="0" wp14:anchorId="752DAB92" wp14:editId="741BFE11">
            <wp:extent cx="2629963" cy="1257808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29963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7CBC" w14:textId="6AACFB0E" w:rsidR="006F77D2" w:rsidRDefault="006F77D2" w:rsidP="006F77D2">
      <w:pPr>
        <w:pStyle w:val="Cuerpodetexto"/>
      </w:pPr>
    </w:p>
    <w:p w14:paraId="09284239" w14:textId="24240EA3" w:rsidR="006F77D2" w:rsidRDefault="006F77D2" w:rsidP="006F77D2">
      <w:pPr>
        <w:pStyle w:val="Cuerpodetexto"/>
      </w:pPr>
      <w:r w:rsidRPr="006F77D2">
        <w:rPr>
          <w:noProof/>
        </w:rPr>
        <w:drawing>
          <wp:inline distT="0" distB="0" distL="0" distR="0" wp14:anchorId="1652557D" wp14:editId="6FA660D1">
            <wp:extent cx="2687136" cy="158178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87136" cy="15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5CB8" w14:textId="3ECAC61A" w:rsidR="006F77D2" w:rsidRDefault="006F77D2" w:rsidP="006F77D2">
      <w:pPr>
        <w:pStyle w:val="Cuerpodetexto"/>
      </w:pPr>
    </w:p>
    <w:p w14:paraId="041EA353" w14:textId="77777777" w:rsidR="006F77D2" w:rsidRDefault="006F77D2" w:rsidP="006F77D2">
      <w:pPr>
        <w:pStyle w:val="Cuerpodetexto"/>
      </w:pPr>
    </w:p>
    <w:p w14:paraId="6A2A62B0" w14:textId="36F0D7CE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6F77D2">
        <w:t xml:space="preserve"> – ok </w:t>
      </w:r>
    </w:p>
    <w:p w14:paraId="7718F76E" w14:textId="07B828CF" w:rsidR="00744460" w:rsidRDefault="006F77D2" w:rsidP="006F77D2">
      <w:r w:rsidRPr="006F77D2">
        <w:rPr>
          <w:noProof/>
        </w:rPr>
        <w:lastRenderedPageBreak/>
        <w:drawing>
          <wp:inline distT="0" distB="0" distL="0" distR="0" wp14:anchorId="3F024BB1" wp14:editId="561E8B82">
            <wp:extent cx="2725252" cy="1229222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12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3166" w14:textId="77777777" w:rsidR="00744460" w:rsidRDefault="00744460" w:rsidP="00744460">
      <w:pPr>
        <w:pStyle w:val="Prrafodelista"/>
      </w:pPr>
    </w:p>
    <w:p w14:paraId="0E48C20A" w14:textId="59536792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6FB923ED" w14:textId="2A8D03F1" w:rsidR="006F77D2" w:rsidRDefault="006F77D2" w:rsidP="006F77D2">
      <w:pPr>
        <w:pStyle w:val="Cuerpodetexto"/>
      </w:pPr>
      <w:r>
        <w:t>Si seleccionamos un registro que está desactivado y pulsamos sobre el botón Defecto, realiza la siguiente pregunta.</w:t>
      </w:r>
    </w:p>
    <w:p w14:paraId="2DFAE9A6" w14:textId="3BF5C3FA" w:rsidR="006F77D2" w:rsidRDefault="006F77D2" w:rsidP="006F77D2">
      <w:pPr>
        <w:pStyle w:val="Cuerpodetexto"/>
      </w:pPr>
      <w:r w:rsidRPr="006F77D2">
        <w:rPr>
          <w:noProof/>
        </w:rPr>
        <w:drawing>
          <wp:inline distT="0" distB="0" distL="0" distR="0" wp14:anchorId="5E6C3140" wp14:editId="77AA3F82">
            <wp:extent cx="4411858" cy="1229222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1858" cy="12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C503" w14:textId="11757850" w:rsidR="00744460" w:rsidRDefault="006F77D2" w:rsidP="006F77D2">
      <w:r w:rsidRPr="006F77D2">
        <w:rPr>
          <w:noProof/>
        </w:rPr>
        <w:drawing>
          <wp:inline distT="0" distB="0" distL="0" distR="0" wp14:anchorId="62953F2C" wp14:editId="12A557F9">
            <wp:extent cx="2668785" cy="1515489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8785" cy="15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D397" w14:textId="77777777" w:rsidR="00744460" w:rsidRDefault="00744460" w:rsidP="00744460">
      <w:pPr>
        <w:pStyle w:val="Cuerpodetexto"/>
      </w:pPr>
    </w:p>
    <w:p w14:paraId="2C5416FB" w14:textId="5093CC7B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511871EF" w14:textId="3F565AFD" w:rsidR="006F77D2" w:rsidRDefault="006F77D2" w:rsidP="006F77D2">
      <w:pPr>
        <w:pStyle w:val="Cuerpodetexto"/>
      </w:pPr>
      <w:r w:rsidRPr="006F77D2">
        <w:rPr>
          <w:noProof/>
        </w:rPr>
        <w:drawing>
          <wp:inline distT="0" distB="0" distL="0" distR="0" wp14:anchorId="6EED81CF" wp14:editId="2899E39A">
            <wp:extent cx="1953415" cy="1915299"/>
            <wp:effectExtent l="0" t="0" r="889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3415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39E9" w14:textId="450753CF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0710C8EF" w14:textId="48B0107F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r>
        <w:rPr>
          <w:b/>
          <w:bCs/>
        </w:rPr>
        <w:t>Documentación</w:t>
      </w:r>
    </w:p>
    <w:p w14:paraId="2575BC9E" w14:textId="08F1576F" w:rsidR="00BC0F29" w:rsidRDefault="00BC0F29" w:rsidP="00744460">
      <w:pPr>
        <w:pStyle w:val="Cuerpodetexto"/>
      </w:pPr>
      <w:r w:rsidRPr="00BC0F29">
        <w:rPr>
          <w:noProof/>
        </w:rPr>
        <w:drawing>
          <wp:inline distT="0" distB="0" distL="0" distR="0" wp14:anchorId="2DB3F047" wp14:editId="6B159B0C">
            <wp:extent cx="4640551" cy="2029645"/>
            <wp:effectExtent l="0" t="0" r="8255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0551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B5A2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6085B601" w14:textId="68AD699F" w:rsidR="00744460" w:rsidRDefault="00BC0F29" w:rsidP="00744460">
      <w:pPr>
        <w:pStyle w:val="Cuerpodetexto"/>
      </w:pPr>
      <w:r w:rsidRPr="00BC0F29">
        <w:rPr>
          <w:noProof/>
        </w:rPr>
        <w:drawing>
          <wp:inline distT="0" distB="0" distL="0" distR="0" wp14:anchorId="5FB9FAC3" wp14:editId="7BCB0213">
            <wp:extent cx="5400040" cy="451802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4060" w14:textId="77777777" w:rsidR="00744460" w:rsidRDefault="00744460" w:rsidP="00744460">
      <w:pPr>
        <w:pStyle w:val="Cuerpodetexto"/>
      </w:pPr>
      <w:r>
        <w:t>Consolidación en la grilla:</w:t>
      </w:r>
    </w:p>
    <w:p w14:paraId="2C464797" w14:textId="5B1B23CA" w:rsidR="00744460" w:rsidRDefault="00BC0F29" w:rsidP="00744460">
      <w:pPr>
        <w:pStyle w:val="Cuerpodetexto"/>
      </w:pPr>
      <w:r w:rsidRPr="00BC0F29">
        <w:rPr>
          <w:noProof/>
        </w:rPr>
        <w:lastRenderedPageBreak/>
        <w:drawing>
          <wp:inline distT="0" distB="0" distL="0" distR="0" wp14:anchorId="299F8EF6" wp14:editId="693C4D6E">
            <wp:extent cx="4907359" cy="2582319"/>
            <wp:effectExtent l="0" t="0" r="7620" b="889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07359" cy="25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E2E3" w14:textId="1064E487" w:rsidR="00BC0F29" w:rsidRDefault="00BC0F29" w:rsidP="00744460">
      <w:pPr>
        <w:pStyle w:val="Cuerpodetexto"/>
      </w:pPr>
    </w:p>
    <w:p w14:paraId="099FBC27" w14:textId="7981A61C" w:rsidR="00BC0F29" w:rsidRDefault="00BC0F29" w:rsidP="00744460">
      <w:pPr>
        <w:pStyle w:val="Cuerpodetexto"/>
      </w:pPr>
      <w:r w:rsidRPr="00BC0F29">
        <w:rPr>
          <w:noProof/>
        </w:rPr>
        <w:drawing>
          <wp:inline distT="0" distB="0" distL="0" distR="0" wp14:anchorId="7DCE852B" wp14:editId="415D2EA7">
            <wp:extent cx="5400040" cy="2106295"/>
            <wp:effectExtent l="0" t="0" r="0" b="82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8A28" w14:textId="2940163F" w:rsidR="00BC0F29" w:rsidRDefault="00BC0F29" w:rsidP="00744460">
      <w:pPr>
        <w:pStyle w:val="Cuerpodetexto"/>
      </w:pPr>
    </w:p>
    <w:p w14:paraId="1AA23014" w14:textId="70CE63E5" w:rsidR="00BC0F29" w:rsidRPr="00BC0F29" w:rsidRDefault="00BC0F29" w:rsidP="00744460">
      <w:pPr>
        <w:pStyle w:val="Cuerpodetexto"/>
        <w:rPr>
          <w:color w:val="FF0000"/>
        </w:rPr>
      </w:pPr>
      <w:r w:rsidRPr="00BC0F29">
        <w:rPr>
          <w:color w:val="FF0000"/>
        </w:rPr>
        <w:t>Revisar: al seleccionar otro registro, ha salido el siguiente aviso del VS.</w:t>
      </w:r>
    </w:p>
    <w:p w14:paraId="38DB2986" w14:textId="30B35C2A" w:rsidR="00BC0F29" w:rsidRDefault="00BC0F29" w:rsidP="00744460">
      <w:pPr>
        <w:pStyle w:val="Cuerpodetexto"/>
      </w:pPr>
      <w:r w:rsidRPr="00BC0F29">
        <w:rPr>
          <w:noProof/>
        </w:rPr>
        <w:drawing>
          <wp:inline distT="0" distB="0" distL="0" distR="0" wp14:anchorId="6BE377EB" wp14:editId="7590FAE7">
            <wp:extent cx="5400040" cy="211709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4F13" w14:textId="77777777" w:rsidR="00744460" w:rsidRDefault="00744460" w:rsidP="00744460">
      <w:pPr>
        <w:pStyle w:val="Cuerpodetexto"/>
      </w:pPr>
    </w:p>
    <w:p w14:paraId="0177836B" w14:textId="55F674FD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6AF2FE86" w14:textId="7FA1BB7F" w:rsidR="00BC0F29" w:rsidRDefault="00BC0F29" w:rsidP="00BC0F29">
      <w:pPr>
        <w:pStyle w:val="Cuerpodetexto"/>
      </w:pPr>
      <w:r w:rsidRPr="00BC0F29">
        <w:rPr>
          <w:noProof/>
        </w:rPr>
        <w:lastRenderedPageBreak/>
        <w:drawing>
          <wp:inline distT="0" distB="0" distL="0" distR="0" wp14:anchorId="50B5A7CC" wp14:editId="63F3160C">
            <wp:extent cx="2973002" cy="1267337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01FA" w14:textId="2E0E6E38" w:rsidR="00BC0F29" w:rsidRDefault="00BC0F29" w:rsidP="00BC0F29">
      <w:pPr>
        <w:pStyle w:val="Cuerpodetexto"/>
      </w:pPr>
    </w:p>
    <w:p w14:paraId="7AA718D5" w14:textId="01989CD7" w:rsidR="00BC0F29" w:rsidRDefault="00BC0F29" w:rsidP="00BC0F29">
      <w:pPr>
        <w:pStyle w:val="Cuerpodetexto"/>
      </w:pPr>
      <w:r w:rsidRPr="00BC0F29">
        <w:rPr>
          <w:noProof/>
        </w:rPr>
        <w:drawing>
          <wp:inline distT="0" distB="0" distL="0" distR="0" wp14:anchorId="56C59B2D" wp14:editId="75DEFA97">
            <wp:extent cx="3468502" cy="1667549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68502" cy="16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487B" w14:textId="77777777" w:rsidR="00744460" w:rsidRDefault="00744460" w:rsidP="00744460">
      <w:pPr>
        <w:pStyle w:val="Cuerpodetexto"/>
        <w:ind w:left="720"/>
      </w:pPr>
    </w:p>
    <w:p w14:paraId="33F37952" w14:textId="77777777" w:rsidR="00744460" w:rsidRDefault="00744460" w:rsidP="00744460">
      <w:pPr>
        <w:pStyle w:val="Cuerpodetexto"/>
      </w:pPr>
    </w:p>
    <w:p w14:paraId="1E8210D7" w14:textId="01ED6276" w:rsidR="00744460" w:rsidRDefault="00535B48" w:rsidP="00744460">
      <w:pPr>
        <w:pStyle w:val="Cuerpodetexto"/>
        <w:numPr>
          <w:ilvl w:val="0"/>
          <w:numId w:val="3"/>
        </w:numPr>
      </w:pPr>
      <w:r>
        <w:t>Descargar documento – ok</w:t>
      </w:r>
    </w:p>
    <w:p w14:paraId="419954EC" w14:textId="4E5028BE" w:rsidR="00535B48" w:rsidRDefault="00535B48" w:rsidP="00744460">
      <w:pPr>
        <w:pStyle w:val="Cuerpodetexto"/>
        <w:numPr>
          <w:ilvl w:val="0"/>
          <w:numId w:val="3"/>
        </w:numPr>
      </w:pPr>
      <w:r>
        <w:t>Visibilidad documento – ok</w:t>
      </w:r>
    </w:p>
    <w:p w14:paraId="29FDF2C7" w14:textId="272A01E8" w:rsidR="00535B48" w:rsidRDefault="00535B48" w:rsidP="00535B48">
      <w:pPr>
        <w:pStyle w:val="Cuerpodetexto"/>
      </w:pPr>
      <w:r w:rsidRPr="00535B48">
        <w:rPr>
          <w:noProof/>
        </w:rPr>
        <w:drawing>
          <wp:inline distT="0" distB="0" distL="0" distR="0" wp14:anchorId="1197EE63" wp14:editId="1802C748">
            <wp:extent cx="5400040" cy="209867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1300" w14:textId="43E506BF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7C6B0F9F" w14:textId="4D1F6BAF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DocumentalEstados</w:t>
      </w:r>
      <w:proofErr w:type="spellEnd"/>
      <w:r w:rsidR="00535B48">
        <w:rPr>
          <w:b/>
          <w:bCs/>
        </w:rPr>
        <w:t xml:space="preserve"> (</w:t>
      </w:r>
      <w:proofErr w:type="spellStart"/>
      <w:r w:rsidR="00535B48">
        <w:rPr>
          <w:b/>
          <w:bCs/>
        </w:rPr>
        <w:t>Document</w:t>
      </w:r>
      <w:proofErr w:type="spellEnd"/>
      <w:r w:rsidR="00535B48">
        <w:rPr>
          <w:b/>
          <w:bCs/>
        </w:rPr>
        <w:t xml:space="preserve"> </w:t>
      </w:r>
      <w:proofErr w:type="spellStart"/>
      <w:r w:rsidR="00535B48">
        <w:rPr>
          <w:b/>
          <w:bCs/>
        </w:rPr>
        <w:t>Operational</w:t>
      </w:r>
      <w:proofErr w:type="spellEnd"/>
      <w:r w:rsidR="00535B48">
        <w:rPr>
          <w:b/>
          <w:bCs/>
        </w:rPr>
        <w:t xml:space="preserve"> Status)</w:t>
      </w:r>
    </w:p>
    <w:p w14:paraId="4972FDF4" w14:textId="35D78357" w:rsidR="00535B48" w:rsidRDefault="00535B48" w:rsidP="00744460">
      <w:pPr>
        <w:pStyle w:val="Cuerpodetexto"/>
      </w:pPr>
      <w:r w:rsidRPr="00535B48">
        <w:rPr>
          <w:noProof/>
        </w:rPr>
        <w:drawing>
          <wp:inline distT="0" distB="0" distL="0" distR="0" wp14:anchorId="48DD637F" wp14:editId="703ED753">
            <wp:extent cx="2677607" cy="981472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77607" cy="98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6192" w14:textId="77777777" w:rsidR="00535B48" w:rsidRDefault="00535B48" w:rsidP="00744460">
      <w:pPr>
        <w:pStyle w:val="Cuerpodetexto"/>
      </w:pPr>
    </w:p>
    <w:p w14:paraId="32434C0F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5AC9BAAF" w14:textId="105AD544" w:rsidR="00744460" w:rsidRDefault="00535B48" w:rsidP="00744460">
      <w:pPr>
        <w:pStyle w:val="Cuerpodetexto"/>
      </w:pPr>
      <w:r w:rsidRPr="00535B48">
        <w:rPr>
          <w:noProof/>
        </w:rPr>
        <w:drawing>
          <wp:inline distT="0" distB="0" distL="0" distR="0" wp14:anchorId="609AFCF5" wp14:editId="34E71BF2">
            <wp:extent cx="3811541" cy="2020117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1541" cy="20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439C" w14:textId="77777777" w:rsidR="00535B48" w:rsidRDefault="00535B48" w:rsidP="00744460">
      <w:pPr>
        <w:pStyle w:val="Cuerpodetexto"/>
      </w:pPr>
    </w:p>
    <w:p w14:paraId="080BA03F" w14:textId="77777777" w:rsidR="00744460" w:rsidRDefault="00744460" w:rsidP="00744460">
      <w:pPr>
        <w:pStyle w:val="Cuerpodetexto"/>
      </w:pPr>
      <w:r>
        <w:t>Consolidación en la grilla:</w:t>
      </w:r>
    </w:p>
    <w:p w14:paraId="410F4E1A" w14:textId="29926A1A" w:rsidR="00744460" w:rsidRDefault="00535B48" w:rsidP="00744460">
      <w:pPr>
        <w:pStyle w:val="Cuerpodetexto"/>
      </w:pPr>
      <w:r w:rsidRPr="00535B48">
        <w:rPr>
          <w:noProof/>
        </w:rPr>
        <w:drawing>
          <wp:inline distT="0" distB="0" distL="0" distR="0" wp14:anchorId="05121472" wp14:editId="21A7125D">
            <wp:extent cx="3763896" cy="1476972"/>
            <wp:effectExtent l="0" t="0" r="825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63896" cy="14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2449" w14:textId="77777777" w:rsidR="00535B48" w:rsidRDefault="00535B48" w:rsidP="00744460">
      <w:pPr>
        <w:pStyle w:val="Cuerpodetexto"/>
      </w:pPr>
    </w:p>
    <w:p w14:paraId="033424A6" w14:textId="0D23BD31" w:rsidR="00744460" w:rsidRDefault="00744460" w:rsidP="00744460">
      <w:pPr>
        <w:pStyle w:val="Cuerpodetexto"/>
      </w:pPr>
      <w:r>
        <w:t>Comprobar duplicidad:</w:t>
      </w:r>
      <w:r w:rsidR="00535B48">
        <w:t xml:space="preserve"> por nombre y código</w:t>
      </w:r>
    </w:p>
    <w:p w14:paraId="026EA8AF" w14:textId="3A65F13E" w:rsidR="00744460" w:rsidRDefault="00535B48" w:rsidP="00744460">
      <w:pPr>
        <w:pStyle w:val="Cuerpodetexto"/>
      </w:pPr>
      <w:r w:rsidRPr="00535B48">
        <w:rPr>
          <w:noProof/>
        </w:rPr>
        <w:drawing>
          <wp:inline distT="0" distB="0" distL="0" distR="0" wp14:anchorId="14C186CD" wp14:editId="5F5D227D">
            <wp:extent cx="2115405" cy="1276866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15405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A093" w14:textId="24F12B6E" w:rsidR="00535B48" w:rsidRDefault="00535B48" w:rsidP="00744460">
      <w:pPr>
        <w:pStyle w:val="Cuerpodetexto"/>
      </w:pPr>
    </w:p>
    <w:p w14:paraId="531BD089" w14:textId="77777777" w:rsidR="00535B48" w:rsidRDefault="00535B48" w:rsidP="00744460">
      <w:pPr>
        <w:pStyle w:val="Cuerpodetexto"/>
      </w:pPr>
    </w:p>
    <w:p w14:paraId="6A49F3C7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lastRenderedPageBreak/>
        <w:t>Editar</w:t>
      </w:r>
    </w:p>
    <w:p w14:paraId="3219FE98" w14:textId="3C3C06BF" w:rsidR="00744460" w:rsidRDefault="00535B48" w:rsidP="00744460">
      <w:pPr>
        <w:pStyle w:val="Cuerpodetexto"/>
      </w:pPr>
      <w:r w:rsidRPr="00535B48">
        <w:rPr>
          <w:noProof/>
        </w:rPr>
        <w:drawing>
          <wp:inline distT="0" distB="0" distL="0" distR="0" wp14:anchorId="4F33BED4" wp14:editId="0F2CAFF3">
            <wp:extent cx="3811541" cy="2048703"/>
            <wp:effectExtent l="0" t="0" r="0" b="889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1541" cy="20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AF04" w14:textId="77777777" w:rsidR="00B93EE6" w:rsidRDefault="00B93EE6" w:rsidP="00744460">
      <w:pPr>
        <w:pStyle w:val="Cuerpodetexto"/>
      </w:pPr>
    </w:p>
    <w:p w14:paraId="2A48CF3B" w14:textId="77777777" w:rsidR="00744460" w:rsidRDefault="00744460" w:rsidP="00744460">
      <w:pPr>
        <w:pStyle w:val="Cuerpodetexto"/>
      </w:pPr>
      <w:r>
        <w:t>Consolidación en la grilla:</w:t>
      </w:r>
    </w:p>
    <w:p w14:paraId="4642E53F" w14:textId="31A04D06" w:rsidR="00744460" w:rsidRDefault="00B93EE6" w:rsidP="00744460">
      <w:pPr>
        <w:pStyle w:val="Cuerpodetexto"/>
      </w:pPr>
      <w:r w:rsidRPr="00B93EE6">
        <w:rPr>
          <w:noProof/>
        </w:rPr>
        <w:drawing>
          <wp:inline distT="0" distB="0" distL="0" distR="0" wp14:anchorId="59CC65A0" wp14:editId="116382DF">
            <wp:extent cx="3573319" cy="1810482"/>
            <wp:effectExtent l="0" t="0" r="825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73319" cy="1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B8DE" w14:textId="77777777" w:rsidR="00B93EE6" w:rsidRDefault="00B93EE6" w:rsidP="00744460">
      <w:pPr>
        <w:pStyle w:val="Cuerpodetexto"/>
      </w:pPr>
    </w:p>
    <w:p w14:paraId="0F61816C" w14:textId="77777777" w:rsidR="00744460" w:rsidRDefault="00744460" w:rsidP="00744460">
      <w:pPr>
        <w:pStyle w:val="Cuerpodetexto"/>
      </w:pPr>
      <w:r>
        <w:t>Comprobar duplicidad:</w:t>
      </w:r>
    </w:p>
    <w:p w14:paraId="2AAED66A" w14:textId="50C31843" w:rsidR="00744460" w:rsidRDefault="00B93EE6" w:rsidP="00744460">
      <w:pPr>
        <w:pStyle w:val="Cuerpodetexto"/>
      </w:pPr>
      <w:r w:rsidRPr="00535B48">
        <w:rPr>
          <w:noProof/>
        </w:rPr>
        <w:drawing>
          <wp:inline distT="0" distB="0" distL="0" distR="0" wp14:anchorId="2FB58CF9" wp14:editId="62EE0B2A">
            <wp:extent cx="2115405" cy="1276866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15405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B5CD" w14:textId="77777777" w:rsidR="00B93EE6" w:rsidRDefault="00B93EE6" w:rsidP="00744460">
      <w:pPr>
        <w:pStyle w:val="Cuerpodetexto"/>
      </w:pPr>
    </w:p>
    <w:p w14:paraId="1064739B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78B3C5A4" w14:textId="5C41AECD" w:rsidR="00744460" w:rsidRDefault="00B93EE6" w:rsidP="00B93EE6">
      <w:pPr>
        <w:pStyle w:val="Cuerpodetexto"/>
      </w:pPr>
      <w:r w:rsidRPr="00B93EE6">
        <w:rPr>
          <w:noProof/>
        </w:rPr>
        <w:lastRenderedPageBreak/>
        <w:drawing>
          <wp:inline distT="0" distB="0" distL="0" distR="0" wp14:anchorId="25B111BB" wp14:editId="1501EBCF">
            <wp:extent cx="3554262" cy="1858126"/>
            <wp:effectExtent l="0" t="0" r="8255" b="889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54262" cy="18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C2EA" w14:textId="77777777" w:rsidR="00B93EE6" w:rsidRDefault="00B93EE6" w:rsidP="00B93EE6">
      <w:pPr>
        <w:pStyle w:val="Cuerpodetexto"/>
      </w:pPr>
    </w:p>
    <w:p w14:paraId="23B21798" w14:textId="31B0F240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B93EE6">
        <w:t xml:space="preserve"> – ok </w:t>
      </w:r>
    </w:p>
    <w:p w14:paraId="023FF52B" w14:textId="5665F892" w:rsidR="00744460" w:rsidRDefault="00B93EE6" w:rsidP="00B93EE6">
      <w:r w:rsidRPr="00B93EE6">
        <w:rPr>
          <w:noProof/>
        </w:rPr>
        <w:drawing>
          <wp:inline distT="0" distB="0" distL="0" distR="0" wp14:anchorId="443314AA" wp14:editId="76AC9891">
            <wp:extent cx="2725252" cy="1210164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1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E9A9" w14:textId="77777777" w:rsidR="00B93EE6" w:rsidRDefault="00B93EE6" w:rsidP="00B93EE6"/>
    <w:p w14:paraId="6AAD2904" w14:textId="77777777" w:rsidR="00744460" w:rsidRDefault="00744460" w:rsidP="00744460">
      <w:pPr>
        <w:pStyle w:val="Prrafodelista"/>
      </w:pPr>
    </w:p>
    <w:p w14:paraId="100B79B7" w14:textId="6C4A558B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7AC09C98" w14:textId="6D9B3489" w:rsidR="00B93EE6" w:rsidRPr="00B93EE6" w:rsidRDefault="00B93EE6" w:rsidP="00B93EE6">
      <w:pPr>
        <w:pStyle w:val="Cuerpodetexto"/>
        <w:rPr>
          <w:color w:val="FF0000"/>
        </w:rPr>
      </w:pPr>
      <w:r w:rsidRPr="00B93EE6">
        <w:rPr>
          <w:color w:val="FF0000"/>
        </w:rPr>
        <w:t>Revisar: ha permitido agregar 2 estados por defecto:</w:t>
      </w:r>
    </w:p>
    <w:p w14:paraId="284EAEF8" w14:textId="781169BA" w:rsidR="00B93EE6" w:rsidRDefault="00B93EE6" w:rsidP="00B93EE6">
      <w:pPr>
        <w:pStyle w:val="Cuerpodetexto"/>
      </w:pPr>
      <w:r w:rsidRPr="00B93EE6">
        <w:rPr>
          <w:noProof/>
        </w:rPr>
        <w:drawing>
          <wp:inline distT="0" distB="0" distL="0" distR="0" wp14:anchorId="4F11FD94" wp14:editId="0039FE19">
            <wp:extent cx="3601906" cy="1486501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01906" cy="148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243E" w14:textId="77777777" w:rsidR="00744460" w:rsidRDefault="00744460" w:rsidP="00744460">
      <w:pPr>
        <w:pStyle w:val="Prrafodelista"/>
      </w:pPr>
    </w:p>
    <w:p w14:paraId="4800324B" w14:textId="77777777" w:rsidR="00744460" w:rsidRDefault="00744460" w:rsidP="00744460">
      <w:pPr>
        <w:pStyle w:val="Cuerpodetexto"/>
      </w:pPr>
    </w:p>
    <w:p w14:paraId="4A9643EF" w14:textId="4BD5A4B4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44409398" w14:textId="2D44851B" w:rsidR="00744460" w:rsidRDefault="00B93EE6" w:rsidP="00744460">
      <w:pPr>
        <w:pStyle w:val="Cuerpodetexto"/>
      </w:pPr>
      <w:r w:rsidRPr="00B93EE6">
        <w:rPr>
          <w:noProof/>
        </w:rPr>
        <w:drawing>
          <wp:inline distT="0" distB="0" distL="0" distR="0" wp14:anchorId="7C96C6F3" wp14:editId="3F5B5123">
            <wp:extent cx="2172578" cy="1267337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72578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2B9" w14:textId="5D6F9646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7DA1773F" w14:textId="358C7D9D" w:rsidR="00577107" w:rsidRDefault="00577107" w:rsidP="00577107">
      <w:pPr>
        <w:pStyle w:val="Cuerpodetexto"/>
        <w:rPr>
          <w:b/>
          <w:bCs/>
        </w:rPr>
      </w:pPr>
      <w:r>
        <w:lastRenderedPageBreak/>
        <w:t xml:space="preserve">Página: </w:t>
      </w:r>
      <w:r>
        <w:rPr>
          <w:b/>
          <w:bCs/>
        </w:rPr>
        <w:t>Documental Extensiones</w:t>
      </w:r>
    </w:p>
    <w:p w14:paraId="69BBBC4F" w14:textId="479BA0F8" w:rsidR="00577107" w:rsidRDefault="00577107" w:rsidP="00577107">
      <w:pPr>
        <w:pStyle w:val="Cuerpodetexto"/>
      </w:pPr>
      <w:r w:rsidRPr="00577107">
        <w:rPr>
          <w:noProof/>
        </w:rPr>
        <w:drawing>
          <wp:inline distT="0" distB="0" distL="0" distR="0" wp14:anchorId="62F1AAC8" wp14:editId="6C31A534">
            <wp:extent cx="2286924" cy="924299"/>
            <wp:effectExtent l="0" t="0" r="0" b="9525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86924" cy="9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2548" w14:textId="77777777" w:rsidR="00577107" w:rsidRDefault="00577107" w:rsidP="00577107">
      <w:pPr>
        <w:pStyle w:val="Cuerpodetexto"/>
      </w:pPr>
    </w:p>
    <w:p w14:paraId="36689C0E" w14:textId="77777777" w:rsidR="00577107" w:rsidRDefault="00577107" w:rsidP="00577107">
      <w:pPr>
        <w:pStyle w:val="Cuerpodetexto"/>
        <w:numPr>
          <w:ilvl w:val="0"/>
          <w:numId w:val="3"/>
        </w:numPr>
      </w:pPr>
      <w:r>
        <w:t>Agregar</w:t>
      </w:r>
    </w:p>
    <w:p w14:paraId="66379BC7" w14:textId="5BEA61C5" w:rsidR="00577107" w:rsidRDefault="00577107" w:rsidP="00577107">
      <w:pPr>
        <w:pStyle w:val="Cuerpodetexto"/>
      </w:pPr>
      <w:r w:rsidRPr="00577107">
        <w:rPr>
          <w:noProof/>
        </w:rPr>
        <w:drawing>
          <wp:inline distT="0" distB="0" distL="0" distR="0" wp14:anchorId="49B5B5BB" wp14:editId="5B09A7BD">
            <wp:extent cx="3821069" cy="1362626"/>
            <wp:effectExtent l="0" t="0" r="0" b="952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1069" cy="13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0133" w14:textId="77777777" w:rsidR="00577107" w:rsidRDefault="00577107" w:rsidP="00577107">
      <w:pPr>
        <w:pStyle w:val="Cuerpodetexto"/>
      </w:pPr>
      <w:r>
        <w:t>Consolidación en la grilla:</w:t>
      </w:r>
    </w:p>
    <w:p w14:paraId="441AEE8C" w14:textId="07556C26" w:rsidR="00577107" w:rsidRDefault="00577107" w:rsidP="00577107">
      <w:pPr>
        <w:pStyle w:val="Cuerpodetexto"/>
      </w:pPr>
      <w:r w:rsidRPr="00577107">
        <w:rPr>
          <w:noProof/>
        </w:rPr>
        <w:drawing>
          <wp:inline distT="0" distB="0" distL="0" distR="0" wp14:anchorId="7322AD91" wp14:editId="1469839F">
            <wp:extent cx="2734780" cy="1848597"/>
            <wp:effectExtent l="0" t="0" r="889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34780" cy="18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55C9" w14:textId="77777777" w:rsidR="00577107" w:rsidRDefault="00577107" w:rsidP="00577107">
      <w:pPr>
        <w:pStyle w:val="Cuerpodetexto"/>
      </w:pPr>
      <w:r>
        <w:t>Comprobar duplicidad:</w:t>
      </w:r>
    </w:p>
    <w:p w14:paraId="6A6DF38F" w14:textId="70D02CA5" w:rsidR="00577107" w:rsidRDefault="00577107" w:rsidP="00577107">
      <w:pPr>
        <w:pStyle w:val="Cuerpodetexto"/>
      </w:pPr>
      <w:r w:rsidRPr="00577107">
        <w:rPr>
          <w:noProof/>
        </w:rPr>
        <w:drawing>
          <wp:inline distT="0" distB="0" distL="0" distR="0" wp14:anchorId="7D4D99F8" wp14:editId="2518ABD1">
            <wp:extent cx="2715723" cy="1276866"/>
            <wp:effectExtent l="0" t="0" r="889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15723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23D" w14:textId="77777777" w:rsidR="00577107" w:rsidRDefault="00577107" w:rsidP="00577107">
      <w:pPr>
        <w:pStyle w:val="Cuerpodetexto"/>
        <w:numPr>
          <w:ilvl w:val="0"/>
          <w:numId w:val="3"/>
        </w:numPr>
      </w:pPr>
      <w:r>
        <w:t>Editar</w:t>
      </w:r>
    </w:p>
    <w:p w14:paraId="1767E71C" w14:textId="6CC65413" w:rsidR="00577107" w:rsidRDefault="00577107" w:rsidP="00577107">
      <w:pPr>
        <w:pStyle w:val="Cuerpodetexto"/>
      </w:pPr>
      <w:r w:rsidRPr="00577107">
        <w:rPr>
          <w:noProof/>
        </w:rPr>
        <w:lastRenderedPageBreak/>
        <w:drawing>
          <wp:inline distT="0" distB="0" distL="0" distR="0" wp14:anchorId="0F9459E3" wp14:editId="49490C0B">
            <wp:extent cx="3763896" cy="1448385"/>
            <wp:effectExtent l="0" t="0" r="8255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63896" cy="14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D273" w14:textId="77777777" w:rsidR="00577107" w:rsidRDefault="00577107" w:rsidP="00577107">
      <w:pPr>
        <w:pStyle w:val="Cuerpodetexto"/>
      </w:pPr>
      <w:r>
        <w:t>Consolidación en la grilla:</w:t>
      </w:r>
    </w:p>
    <w:p w14:paraId="61AB3EDF" w14:textId="297FEC2F" w:rsidR="00577107" w:rsidRDefault="00577107" w:rsidP="00577107">
      <w:pPr>
        <w:pStyle w:val="Cuerpodetexto"/>
      </w:pPr>
      <w:r w:rsidRPr="00577107">
        <w:rPr>
          <w:noProof/>
        </w:rPr>
        <w:drawing>
          <wp:inline distT="0" distB="0" distL="0" distR="0" wp14:anchorId="2B948138" wp14:editId="7B2E1962">
            <wp:extent cx="2477501" cy="1829539"/>
            <wp:effectExtent l="0" t="0" r="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77501" cy="18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DA97" w14:textId="77777777" w:rsidR="00577107" w:rsidRDefault="00577107" w:rsidP="00577107">
      <w:pPr>
        <w:pStyle w:val="Cuerpodetexto"/>
      </w:pPr>
      <w:r>
        <w:t>Comprobar duplicidad:</w:t>
      </w:r>
    </w:p>
    <w:p w14:paraId="39A983B6" w14:textId="68FBBDE8" w:rsidR="00577107" w:rsidRDefault="00577107" w:rsidP="00577107">
      <w:pPr>
        <w:pStyle w:val="Cuerpodetexto"/>
      </w:pPr>
      <w:r w:rsidRPr="00577107">
        <w:rPr>
          <w:noProof/>
        </w:rPr>
        <w:drawing>
          <wp:inline distT="0" distB="0" distL="0" distR="0" wp14:anchorId="1CB15EA6" wp14:editId="5B88D953">
            <wp:extent cx="2715723" cy="1276866"/>
            <wp:effectExtent l="0" t="0" r="889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15723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114" w14:textId="77777777" w:rsidR="00577107" w:rsidRDefault="00577107" w:rsidP="00577107">
      <w:pPr>
        <w:pStyle w:val="Cuerpodetexto"/>
        <w:numPr>
          <w:ilvl w:val="0"/>
          <w:numId w:val="3"/>
        </w:numPr>
      </w:pPr>
      <w:r>
        <w:t>Activar/Desactivar</w:t>
      </w:r>
    </w:p>
    <w:p w14:paraId="12E657E8" w14:textId="603F1AF1" w:rsidR="00577107" w:rsidRDefault="00577107" w:rsidP="00577107">
      <w:pPr>
        <w:pStyle w:val="Cuerpodetexto"/>
      </w:pPr>
      <w:r w:rsidRPr="00577107">
        <w:rPr>
          <w:noProof/>
        </w:rPr>
        <w:drawing>
          <wp:inline distT="0" distB="0" distL="0" distR="0" wp14:anchorId="6FF981AA" wp14:editId="51F04919">
            <wp:extent cx="1505559" cy="1334039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505559" cy="1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1861" w14:textId="77777777" w:rsidR="00577107" w:rsidRDefault="00577107" w:rsidP="00577107">
      <w:pPr>
        <w:pStyle w:val="Cuerpodetexto"/>
        <w:numPr>
          <w:ilvl w:val="0"/>
          <w:numId w:val="3"/>
        </w:numPr>
      </w:pPr>
      <w:r>
        <w:t>Eliminar</w:t>
      </w:r>
    </w:p>
    <w:p w14:paraId="55FF0473" w14:textId="1DF1D7B7" w:rsidR="00577107" w:rsidRDefault="00577107" w:rsidP="00577107">
      <w:r w:rsidRPr="00577107">
        <w:rPr>
          <w:noProof/>
        </w:rPr>
        <w:lastRenderedPageBreak/>
        <w:drawing>
          <wp:inline distT="0" distB="0" distL="0" distR="0" wp14:anchorId="61ED40E0" wp14:editId="65DEB075">
            <wp:extent cx="2715723" cy="1267337"/>
            <wp:effectExtent l="0" t="0" r="8890" b="952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15723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86FF" w14:textId="77777777" w:rsidR="00577107" w:rsidRDefault="00577107" w:rsidP="00577107">
      <w:pPr>
        <w:pStyle w:val="Prrafodelista"/>
      </w:pPr>
    </w:p>
    <w:p w14:paraId="655FC8C6" w14:textId="77777777" w:rsidR="00577107" w:rsidRDefault="00577107" w:rsidP="00577107">
      <w:pPr>
        <w:pStyle w:val="Cuerpodetexto"/>
        <w:numPr>
          <w:ilvl w:val="0"/>
          <w:numId w:val="3"/>
        </w:numPr>
      </w:pPr>
      <w:r>
        <w:t>Exportar</w:t>
      </w:r>
    </w:p>
    <w:p w14:paraId="758B9400" w14:textId="5CD37A89" w:rsidR="00577107" w:rsidRDefault="00577107" w:rsidP="00744460">
      <w:pPr>
        <w:pStyle w:val="Cuerpodetexto"/>
      </w:pPr>
      <w:r w:rsidRPr="00577107">
        <w:rPr>
          <w:noProof/>
        </w:rPr>
        <w:drawing>
          <wp:inline distT="0" distB="0" distL="0" distR="0" wp14:anchorId="3810B003" wp14:editId="733D3F8C">
            <wp:extent cx="1238751" cy="2134463"/>
            <wp:effectExtent l="0" t="0" r="0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38751" cy="21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7879" w14:textId="77777777" w:rsidR="00577107" w:rsidRDefault="00577107" w:rsidP="00744460">
      <w:pPr>
        <w:pStyle w:val="Cuerpodetexto"/>
      </w:pPr>
    </w:p>
    <w:p w14:paraId="264C15FF" w14:textId="77777777" w:rsidR="006819EB" w:rsidRDefault="006819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br w:type="page"/>
      </w:r>
    </w:p>
    <w:p w14:paraId="4FF4AEC7" w14:textId="77777777" w:rsidR="006819EB" w:rsidRDefault="006819EB" w:rsidP="006819EB">
      <w:pPr>
        <w:pStyle w:val="Cuerpodetexto"/>
        <w:rPr>
          <w:b/>
          <w:bCs/>
        </w:rPr>
      </w:pPr>
      <w:r>
        <w:lastRenderedPageBreak/>
        <w:t xml:space="preserve">Página: </w:t>
      </w:r>
      <w:r>
        <w:rPr>
          <w:b/>
          <w:bCs/>
        </w:rPr>
        <w:t>Documental Extensiones</w:t>
      </w:r>
    </w:p>
    <w:p w14:paraId="78E1EBA5" w14:textId="1EE90C32" w:rsidR="006819EB" w:rsidRDefault="006819EB" w:rsidP="006819EB">
      <w:pPr>
        <w:pStyle w:val="Cuerpodetexto"/>
      </w:pPr>
      <w:r w:rsidRPr="006819EB">
        <w:rPr>
          <w:noProof/>
        </w:rPr>
        <w:drawing>
          <wp:inline distT="0" distB="0" distL="0" distR="0" wp14:anchorId="6D859FEB" wp14:editId="5AB40767">
            <wp:extent cx="5400040" cy="3618230"/>
            <wp:effectExtent l="0" t="0" r="0" b="127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139A" w14:textId="77777777" w:rsidR="006819EB" w:rsidRDefault="006819EB" w:rsidP="006819EB">
      <w:pPr>
        <w:pStyle w:val="Cuerpodetexto"/>
      </w:pPr>
    </w:p>
    <w:p w14:paraId="196EBBC3" w14:textId="799A9A00" w:rsidR="006819EB" w:rsidRDefault="006819EB" w:rsidP="006819EB">
      <w:pPr>
        <w:pStyle w:val="Cuerpodetexto"/>
        <w:numPr>
          <w:ilvl w:val="0"/>
          <w:numId w:val="3"/>
        </w:numPr>
      </w:pPr>
      <w:r>
        <w:t>Agregar</w:t>
      </w:r>
      <w:r w:rsidR="006140B6">
        <w:t xml:space="preserve"> Carpeta</w:t>
      </w:r>
    </w:p>
    <w:p w14:paraId="4825DFE3" w14:textId="07D6B429" w:rsidR="006819EB" w:rsidRDefault="006140B6" w:rsidP="006819EB">
      <w:pPr>
        <w:pStyle w:val="Cuerpodetexto"/>
      </w:pPr>
      <w:r>
        <w:rPr>
          <w:noProof/>
        </w:rPr>
        <w:drawing>
          <wp:inline distT="0" distB="0" distL="0" distR="0" wp14:anchorId="42003A33" wp14:editId="32913623">
            <wp:extent cx="3220720" cy="1569720"/>
            <wp:effectExtent l="0" t="0" r="0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DC35" w14:textId="77777777" w:rsidR="006819EB" w:rsidRDefault="006819EB" w:rsidP="006819EB">
      <w:pPr>
        <w:pStyle w:val="Cuerpodetexto"/>
      </w:pPr>
      <w:r>
        <w:t>Consolidación en la grilla:</w:t>
      </w:r>
    </w:p>
    <w:p w14:paraId="6BAEC7CD" w14:textId="362EC9D6" w:rsidR="006819EB" w:rsidRPr="006140B6" w:rsidRDefault="006140B6" w:rsidP="006819EB">
      <w:pPr>
        <w:pStyle w:val="Cuerpodetexto"/>
        <w:rPr>
          <w:color w:val="FF0000"/>
        </w:rPr>
      </w:pPr>
      <w:r w:rsidRPr="006140B6">
        <w:rPr>
          <w:color w:val="FF0000"/>
        </w:rPr>
        <w:t xml:space="preserve">Revisar: se ha seleccionado la carpeta </w:t>
      </w:r>
      <w:proofErr w:type="spellStart"/>
      <w:r w:rsidRPr="006140B6">
        <w:rPr>
          <w:color w:val="FF0000"/>
        </w:rPr>
        <w:t>Raiz</w:t>
      </w:r>
      <w:proofErr w:type="spellEnd"/>
      <w:r w:rsidRPr="006140B6">
        <w:rPr>
          <w:color w:val="FF0000"/>
        </w:rPr>
        <w:t>… y la ha agregado en otra de las carpetas.</w:t>
      </w:r>
    </w:p>
    <w:p w14:paraId="2B33E8B4" w14:textId="77777777" w:rsidR="006819EB" w:rsidRDefault="006819EB" w:rsidP="006819EB">
      <w:pPr>
        <w:pStyle w:val="Cuerpodetexto"/>
      </w:pPr>
      <w:r>
        <w:t>Comprobar duplicidad:</w:t>
      </w:r>
    </w:p>
    <w:p w14:paraId="01730428" w14:textId="70F2CF17" w:rsidR="006819EB" w:rsidRDefault="006819EB" w:rsidP="006819EB">
      <w:pPr>
        <w:pStyle w:val="Cuerpodetexto"/>
      </w:pPr>
      <w:r w:rsidRPr="00577107">
        <w:rPr>
          <w:noProof/>
        </w:rPr>
        <w:drawing>
          <wp:inline distT="0" distB="0" distL="0" distR="0" wp14:anchorId="59531D39" wp14:editId="6494EDC5">
            <wp:extent cx="2715723" cy="1276866"/>
            <wp:effectExtent l="0" t="0" r="889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15723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9EF7" w14:textId="42823C14" w:rsidR="006140B6" w:rsidRDefault="006140B6" w:rsidP="006819EB">
      <w:pPr>
        <w:pStyle w:val="Cuerpodetexto"/>
      </w:pPr>
    </w:p>
    <w:p w14:paraId="194796A5" w14:textId="37F8EC7F" w:rsidR="006140B6" w:rsidRDefault="006140B6" w:rsidP="006140B6">
      <w:pPr>
        <w:pStyle w:val="Cuerpodetexto"/>
        <w:numPr>
          <w:ilvl w:val="0"/>
          <w:numId w:val="3"/>
        </w:numPr>
      </w:pPr>
      <w:r>
        <w:lastRenderedPageBreak/>
        <w:t>Agregar Archivo:</w:t>
      </w:r>
    </w:p>
    <w:p w14:paraId="639583D3" w14:textId="0205CAF7" w:rsidR="006140B6" w:rsidRDefault="006140B6" w:rsidP="006140B6">
      <w:pPr>
        <w:pStyle w:val="Cuerpodetexto"/>
      </w:pPr>
      <w:r w:rsidRPr="006140B6">
        <w:rPr>
          <w:noProof/>
        </w:rPr>
        <w:drawing>
          <wp:inline distT="0" distB="0" distL="0" distR="0" wp14:anchorId="309405B3" wp14:editId="39AB7720">
            <wp:extent cx="4068820" cy="2629963"/>
            <wp:effectExtent l="0" t="0" r="8255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68820" cy="26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0C05" w14:textId="69522175" w:rsidR="006140B6" w:rsidRDefault="006140B6" w:rsidP="006140B6">
      <w:pPr>
        <w:pStyle w:val="Cuerpodetexto"/>
      </w:pPr>
    </w:p>
    <w:p w14:paraId="0EDA65CA" w14:textId="28C08B8C" w:rsidR="006140B6" w:rsidRDefault="006140B6" w:rsidP="006140B6">
      <w:pPr>
        <w:pStyle w:val="Cuerpodetexto"/>
      </w:pPr>
      <w:r w:rsidRPr="006140B6">
        <w:rPr>
          <w:noProof/>
        </w:rPr>
        <w:drawing>
          <wp:inline distT="0" distB="0" distL="0" distR="0" wp14:anchorId="510E93D5" wp14:editId="374A4120">
            <wp:extent cx="3906829" cy="2086818"/>
            <wp:effectExtent l="0" t="0" r="0" b="889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06829" cy="20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453C" w14:textId="548B04A8" w:rsidR="000212B4" w:rsidRDefault="000212B4" w:rsidP="006140B6">
      <w:pPr>
        <w:pStyle w:val="Cuerpodetexto"/>
      </w:pPr>
    </w:p>
    <w:p w14:paraId="743E9697" w14:textId="12EFF4A8" w:rsidR="000212B4" w:rsidRDefault="000212B4" w:rsidP="006140B6">
      <w:pPr>
        <w:pStyle w:val="Cuerpodetexto"/>
      </w:pPr>
      <w:r>
        <w:t>Consolidación:</w:t>
      </w:r>
    </w:p>
    <w:p w14:paraId="1A8979A5" w14:textId="601BFFA6" w:rsidR="000212B4" w:rsidRDefault="000212B4" w:rsidP="006140B6">
      <w:pPr>
        <w:pStyle w:val="Cuerpodetexto"/>
      </w:pPr>
      <w:r w:rsidRPr="000212B4">
        <w:rPr>
          <w:noProof/>
        </w:rPr>
        <w:lastRenderedPageBreak/>
        <w:drawing>
          <wp:inline distT="0" distB="0" distL="0" distR="0" wp14:anchorId="2EECA045" wp14:editId="38383A29">
            <wp:extent cx="5400040" cy="3192145"/>
            <wp:effectExtent l="0" t="0" r="0" b="8255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6B75" w14:textId="1455EC63" w:rsidR="000212B4" w:rsidRDefault="000212B4" w:rsidP="006140B6">
      <w:pPr>
        <w:pStyle w:val="Cuerpodetexto"/>
      </w:pPr>
    </w:p>
    <w:p w14:paraId="3F5A4764" w14:textId="2554EB32" w:rsidR="000212B4" w:rsidRDefault="000212B4" w:rsidP="006140B6">
      <w:pPr>
        <w:pStyle w:val="Cuerpodetexto"/>
      </w:pPr>
      <w:r>
        <w:t xml:space="preserve">Control duplicidad: </w:t>
      </w:r>
    </w:p>
    <w:p w14:paraId="45CF9390" w14:textId="3FDA7BCC" w:rsidR="000212B4" w:rsidRDefault="000212B4" w:rsidP="006140B6">
      <w:pPr>
        <w:pStyle w:val="Cuerpodetexto"/>
        <w:rPr>
          <w:color w:val="FF0000"/>
        </w:rPr>
      </w:pPr>
      <w:r w:rsidRPr="000212B4">
        <w:rPr>
          <w:color w:val="FF0000"/>
        </w:rPr>
        <w:t>Revisar: no duplica, pero no aparece el aviso de que está duplicado.</w:t>
      </w:r>
    </w:p>
    <w:p w14:paraId="3BCC1D46" w14:textId="77777777" w:rsidR="000212B4" w:rsidRPr="000212B4" w:rsidRDefault="000212B4" w:rsidP="006140B6">
      <w:pPr>
        <w:pStyle w:val="Cuerpodetexto"/>
        <w:rPr>
          <w:color w:val="FF0000"/>
        </w:rPr>
      </w:pPr>
    </w:p>
    <w:p w14:paraId="34731FF0" w14:textId="6EE8B84A" w:rsidR="006819EB" w:rsidRDefault="006819EB" w:rsidP="006819EB">
      <w:pPr>
        <w:pStyle w:val="Cuerpodetexto"/>
        <w:numPr>
          <w:ilvl w:val="0"/>
          <w:numId w:val="3"/>
        </w:numPr>
      </w:pPr>
      <w:r>
        <w:t>Editar</w:t>
      </w:r>
      <w:r w:rsidR="006140B6">
        <w:t xml:space="preserve"> Carpeta</w:t>
      </w:r>
    </w:p>
    <w:p w14:paraId="31C7D22E" w14:textId="07B34327" w:rsidR="006140B6" w:rsidRDefault="006140B6" w:rsidP="006140B6">
      <w:pPr>
        <w:pStyle w:val="Cuerpodetexto"/>
      </w:pPr>
      <w:r w:rsidRPr="006140B6">
        <w:rPr>
          <w:noProof/>
        </w:rPr>
        <w:drawing>
          <wp:inline distT="0" distB="0" distL="0" distR="0" wp14:anchorId="0323D1DD" wp14:editId="1036C296">
            <wp:extent cx="3220752" cy="1553203"/>
            <wp:effectExtent l="0" t="0" r="0" b="9525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20752" cy="155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16E0" w14:textId="0A90FAC5" w:rsidR="006819EB" w:rsidRDefault="006819EB" w:rsidP="006819EB">
      <w:pPr>
        <w:pStyle w:val="Cuerpodetexto"/>
      </w:pPr>
    </w:p>
    <w:p w14:paraId="088368CE" w14:textId="77777777" w:rsidR="006819EB" w:rsidRDefault="006819EB" w:rsidP="006819EB">
      <w:pPr>
        <w:pStyle w:val="Cuerpodetexto"/>
      </w:pPr>
      <w:r>
        <w:t>Consolidación en la grilla:</w:t>
      </w:r>
    </w:p>
    <w:p w14:paraId="34586554" w14:textId="262F3644" w:rsidR="006819EB" w:rsidRDefault="006140B6" w:rsidP="006819EB">
      <w:pPr>
        <w:pStyle w:val="Cuerpodetexto"/>
      </w:pPr>
      <w:r w:rsidRPr="006140B6">
        <w:rPr>
          <w:noProof/>
        </w:rPr>
        <w:drawing>
          <wp:inline distT="0" distB="0" distL="0" distR="0" wp14:anchorId="7C418519" wp14:editId="789C0B56">
            <wp:extent cx="3316040" cy="1476972"/>
            <wp:effectExtent l="0" t="0" r="0" b="9525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16040" cy="14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DB9" w14:textId="77777777" w:rsidR="006819EB" w:rsidRDefault="006819EB" w:rsidP="006819EB">
      <w:pPr>
        <w:pStyle w:val="Cuerpodetexto"/>
      </w:pPr>
      <w:r>
        <w:lastRenderedPageBreak/>
        <w:t>Comprobar duplicidad:</w:t>
      </w:r>
    </w:p>
    <w:p w14:paraId="6DFF539D" w14:textId="4BD30DEA" w:rsidR="006819EB" w:rsidRPr="006140B6" w:rsidRDefault="006140B6" w:rsidP="006819EB">
      <w:pPr>
        <w:pStyle w:val="Cuerpodetexto"/>
        <w:rPr>
          <w:color w:val="FF0000"/>
        </w:rPr>
      </w:pPr>
      <w:r w:rsidRPr="006140B6">
        <w:rPr>
          <w:color w:val="FF0000"/>
        </w:rPr>
        <w:t>Revisar: no aparece el aviso de que está duplicado. Pero no lo duplica.</w:t>
      </w:r>
    </w:p>
    <w:p w14:paraId="2DCEEF47" w14:textId="7D8C5F68" w:rsidR="000212B4" w:rsidRDefault="000212B4" w:rsidP="006819EB">
      <w:pPr>
        <w:pStyle w:val="Cuerpodetexto"/>
        <w:numPr>
          <w:ilvl w:val="0"/>
          <w:numId w:val="3"/>
        </w:numPr>
      </w:pPr>
      <w:r>
        <w:t>Editar Archivo:</w:t>
      </w:r>
    </w:p>
    <w:p w14:paraId="0D352367" w14:textId="0DB03AA8" w:rsidR="000212B4" w:rsidRDefault="000212B4" w:rsidP="000212B4">
      <w:pPr>
        <w:pStyle w:val="Cuerpodetexto"/>
      </w:pPr>
      <w:r w:rsidRPr="000212B4">
        <w:rPr>
          <w:noProof/>
        </w:rPr>
        <w:drawing>
          <wp:inline distT="0" distB="0" distL="0" distR="0" wp14:anchorId="3CC6F967" wp14:editId="385AAB00">
            <wp:extent cx="4002118" cy="2887242"/>
            <wp:effectExtent l="0" t="0" r="0" b="889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02118" cy="28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EC1D" w14:textId="095EFCE4" w:rsidR="000212B4" w:rsidRDefault="000212B4" w:rsidP="006819EB">
      <w:pPr>
        <w:pStyle w:val="Cuerpodetexto"/>
        <w:numPr>
          <w:ilvl w:val="0"/>
          <w:numId w:val="3"/>
        </w:numPr>
      </w:pPr>
      <w:r>
        <w:t>Consolidación del archivo:</w:t>
      </w:r>
    </w:p>
    <w:p w14:paraId="1C185ACC" w14:textId="77E42523" w:rsidR="000212B4" w:rsidRDefault="000212B4" w:rsidP="000212B4">
      <w:pPr>
        <w:pStyle w:val="Cuerpodetexto"/>
      </w:pPr>
      <w:r w:rsidRPr="000212B4">
        <w:rPr>
          <w:noProof/>
        </w:rPr>
        <w:drawing>
          <wp:inline distT="0" distB="0" distL="0" distR="0" wp14:anchorId="0671B6AA" wp14:editId="5379507A">
            <wp:extent cx="1648491" cy="752779"/>
            <wp:effectExtent l="0" t="0" r="8890" b="952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48491" cy="7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4FB8" w14:textId="6E3B4C69" w:rsidR="000212B4" w:rsidRDefault="000212B4" w:rsidP="006819EB">
      <w:pPr>
        <w:pStyle w:val="Cuerpodetexto"/>
        <w:numPr>
          <w:ilvl w:val="0"/>
          <w:numId w:val="3"/>
        </w:numPr>
      </w:pPr>
      <w:r>
        <w:t>Control duplicidad archivo:</w:t>
      </w:r>
    </w:p>
    <w:p w14:paraId="73EF3F9E" w14:textId="119B5420" w:rsidR="000212B4" w:rsidRPr="000212B4" w:rsidRDefault="000212B4" w:rsidP="000212B4">
      <w:pPr>
        <w:pStyle w:val="Cuerpodetexto"/>
        <w:rPr>
          <w:color w:val="FF0000"/>
        </w:rPr>
      </w:pPr>
      <w:r w:rsidRPr="000212B4">
        <w:rPr>
          <w:color w:val="FF0000"/>
        </w:rPr>
        <w:t>Revisar: no realiza el control de duplicidad:</w:t>
      </w:r>
    </w:p>
    <w:p w14:paraId="0EF6FB63" w14:textId="1CF19C7E" w:rsidR="000212B4" w:rsidRDefault="000212B4" w:rsidP="000212B4">
      <w:pPr>
        <w:pStyle w:val="Cuerpodetexto"/>
      </w:pPr>
      <w:r w:rsidRPr="000212B4">
        <w:rPr>
          <w:noProof/>
        </w:rPr>
        <w:drawing>
          <wp:inline distT="0" distB="0" distL="0" distR="0" wp14:anchorId="7C0D539A" wp14:editId="264D463D">
            <wp:extent cx="1410270" cy="638433"/>
            <wp:effectExtent l="0" t="0" r="0" b="9525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10270" cy="6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8CF7" w14:textId="208BC9F1" w:rsidR="006819EB" w:rsidRDefault="006819EB" w:rsidP="006819EB">
      <w:pPr>
        <w:pStyle w:val="Cuerpodetexto"/>
        <w:numPr>
          <w:ilvl w:val="0"/>
          <w:numId w:val="3"/>
        </w:numPr>
      </w:pPr>
      <w:r>
        <w:t>Activar/Desactivar</w:t>
      </w:r>
    </w:p>
    <w:p w14:paraId="2927E554" w14:textId="290F6E65" w:rsidR="006819EB" w:rsidRDefault="000212B4" w:rsidP="006819EB">
      <w:pPr>
        <w:pStyle w:val="Cuerpodetexto"/>
      </w:pPr>
      <w:r w:rsidRPr="000212B4">
        <w:rPr>
          <w:noProof/>
        </w:rPr>
        <w:drawing>
          <wp:inline distT="0" distB="0" distL="0" distR="0" wp14:anchorId="500AE904" wp14:editId="4D9A0D81">
            <wp:extent cx="1515087" cy="762308"/>
            <wp:effectExtent l="0" t="0" r="9525" b="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15087" cy="7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9C42" w14:textId="77777777" w:rsidR="006819EB" w:rsidRDefault="006819EB" w:rsidP="006819EB">
      <w:pPr>
        <w:pStyle w:val="Cuerpodetexto"/>
        <w:numPr>
          <w:ilvl w:val="0"/>
          <w:numId w:val="3"/>
        </w:numPr>
      </w:pPr>
      <w:r>
        <w:t>Eliminar</w:t>
      </w:r>
    </w:p>
    <w:p w14:paraId="58987A86" w14:textId="478CEB69" w:rsidR="006819EB" w:rsidRDefault="006819EB" w:rsidP="006819EB">
      <w:r w:rsidRPr="00577107">
        <w:rPr>
          <w:noProof/>
        </w:rPr>
        <w:lastRenderedPageBreak/>
        <w:drawing>
          <wp:inline distT="0" distB="0" distL="0" distR="0" wp14:anchorId="2D78D776" wp14:editId="0FEEA848">
            <wp:extent cx="2715723" cy="1267337"/>
            <wp:effectExtent l="0" t="0" r="8890" b="952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15723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F1B1" w14:textId="3B1AB32A" w:rsidR="006819EB" w:rsidRPr="006819EB" w:rsidRDefault="006819EB" w:rsidP="006819EB">
      <w:pPr>
        <w:rPr>
          <w:color w:val="FF0000"/>
        </w:rPr>
      </w:pPr>
      <w:proofErr w:type="spellStart"/>
      <w:r w:rsidRPr="006819EB">
        <w:rPr>
          <w:color w:val="FF0000"/>
        </w:rPr>
        <w:t>Revisar</w:t>
      </w:r>
      <w:proofErr w:type="spellEnd"/>
      <w:r w:rsidRPr="006819EB">
        <w:rPr>
          <w:color w:val="FF0000"/>
        </w:rPr>
        <w:t xml:space="preserve">: no se </w:t>
      </w:r>
      <w:proofErr w:type="spellStart"/>
      <w:r w:rsidRPr="006819EB">
        <w:rPr>
          <w:color w:val="FF0000"/>
        </w:rPr>
        <w:t>elimina</w:t>
      </w:r>
      <w:proofErr w:type="spellEnd"/>
    </w:p>
    <w:p w14:paraId="0A58353E" w14:textId="77777777" w:rsidR="006819EB" w:rsidRDefault="006819EB" w:rsidP="006819EB"/>
    <w:p w14:paraId="6CA14BE8" w14:textId="77777777" w:rsidR="006819EB" w:rsidRDefault="006819EB" w:rsidP="006819EB">
      <w:pPr>
        <w:pStyle w:val="Prrafodelista"/>
      </w:pPr>
    </w:p>
    <w:p w14:paraId="02E9EC56" w14:textId="2A04D98B" w:rsidR="006819EB" w:rsidRDefault="006819EB" w:rsidP="006819EB">
      <w:pPr>
        <w:pStyle w:val="Cuerpodetexto"/>
        <w:numPr>
          <w:ilvl w:val="0"/>
          <w:numId w:val="3"/>
        </w:numPr>
      </w:pPr>
      <w:r>
        <w:t>Exportar</w:t>
      </w:r>
    </w:p>
    <w:p w14:paraId="171A6E82" w14:textId="7DDB00EC" w:rsidR="000212B4" w:rsidRPr="000212B4" w:rsidRDefault="000212B4" w:rsidP="000212B4">
      <w:pPr>
        <w:pStyle w:val="Cuerpodetexto"/>
        <w:rPr>
          <w:color w:val="FF0000"/>
        </w:rPr>
      </w:pPr>
      <w:r w:rsidRPr="000212B4">
        <w:rPr>
          <w:color w:val="FF0000"/>
        </w:rPr>
        <w:t>Revisar: no realiza la exportación.</w:t>
      </w:r>
    </w:p>
    <w:p w14:paraId="631C45D4" w14:textId="03791A0E" w:rsidR="006819EB" w:rsidRDefault="006819EB" w:rsidP="006819EB">
      <w:pPr>
        <w:pStyle w:val="Cuerpodetexto"/>
      </w:pPr>
    </w:p>
    <w:p w14:paraId="4EAFC4C3" w14:textId="77777777" w:rsidR="006819EB" w:rsidRDefault="006819EB" w:rsidP="006819EB">
      <w:pPr>
        <w:pStyle w:val="Cuerpodetexto"/>
      </w:pPr>
    </w:p>
    <w:p w14:paraId="481C4927" w14:textId="77777777" w:rsidR="006819EB" w:rsidRDefault="006819EB" w:rsidP="006819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14D8E715" w14:textId="0FBBE39C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DocumentalHistóricos</w:t>
      </w:r>
      <w:proofErr w:type="spellEnd"/>
    </w:p>
    <w:p w14:paraId="4C86C406" w14:textId="6F8DA866" w:rsidR="00B93EE6" w:rsidRDefault="00B93EE6" w:rsidP="00744460">
      <w:pPr>
        <w:pStyle w:val="Cuerpodetexto"/>
      </w:pPr>
      <w:r w:rsidRPr="00B93EE6">
        <w:rPr>
          <w:noProof/>
        </w:rPr>
        <w:drawing>
          <wp:inline distT="0" distB="0" distL="0" distR="0" wp14:anchorId="3EB07161" wp14:editId="5C13681B">
            <wp:extent cx="1365574" cy="2431136"/>
            <wp:effectExtent l="0" t="0" r="6350" b="762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71510" cy="24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5408" w14:textId="0FE9543D" w:rsidR="00B93EE6" w:rsidRDefault="00B93EE6" w:rsidP="00744460">
      <w:pPr>
        <w:pStyle w:val="Cuerpodetexto"/>
      </w:pPr>
    </w:p>
    <w:p w14:paraId="055152A6" w14:textId="2DAE53DD" w:rsidR="00B93EE6" w:rsidRDefault="00B93EE6" w:rsidP="00744460">
      <w:pPr>
        <w:pStyle w:val="Cuerpodetexto"/>
        <w:rPr>
          <w:color w:val="FF0000"/>
        </w:rPr>
      </w:pPr>
      <w:r w:rsidRPr="00445011">
        <w:rPr>
          <w:color w:val="FF0000"/>
        </w:rPr>
        <w:t>Revisar diseño (Firefox) se ve cortado el literal</w:t>
      </w:r>
    </w:p>
    <w:p w14:paraId="13D4190F" w14:textId="3E22D4E4" w:rsidR="00445011" w:rsidRPr="00445011" w:rsidRDefault="00445011" w:rsidP="00744460">
      <w:pPr>
        <w:pStyle w:val="Cuerpodetexto"/>
        <w:rPr>
          <w:color w:val="FF0000"/>
        </w:rPr>
      </w:pPr>
      <w:r>
        <w:rPr>
          <w:color w:val="FF0000"/>
        </w:rPr>
        <w:t>Revisar: el nombre que aparece en el panel izquierdo (Marta), pero en el panel derecho pone (Ramón)</w:t>
      </w:r>
    </w:p>
    <w:p w14:paraId="11C0DBA3" w14:textId="594E0093" w:rsidR="00445011" w:rsidRDefault="00445011" w:rsidP="00744460">
      <w:pPr>
        <w:pStyle w:val="Cuerpodetexto"/>
      </w:pPr>
      <w:r w:rsidRPr="00445011">
        <w:rPr>
          <w:noProof/>
        </w:rPr>
        <w:drawing>
          <wp:inline distT="0" distB="0" distL="0" distR="0" wp14:anchorId="02E52834" wp14:editId="44BD4FE1">
            <wp:extent cx="5400040" cy="4550410"/>
            <wp:effectExtent l="0" t="0" r="0" b="25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E7C3" w14:textId="1D0D556C" w:rsidR="00445011" w:rsidRDefault="00445011" w:rsidP="00744460">
      <w:pPr>
        <w:pStyle w:val="Cuerpodetexto"/>
      </w:pPr>
    </w:p>
    <w:p w14:paraId="2392C044" w14:textId="04E4A6CD" w:rsidR="00445011" w:rsidRDefault="00445011" w:rsidP="00744460">
      <w:pPr>
        <w:pStyle w:val="Cuerpodetexto"/>
      </w:pPr>
      <w:r>
        <w:t>Se coge un documento nuevo:</w:t>
      </w:r>
    </w:p>
    <w:p w14:paraId="52DFAE1C" w14:textId="7B543643" w:rsidR="00445011" w:rsidRDefault="00445011" w:rsidP="00744460">
      <w:pPr>
        <w:pStyle w:val="Cuerpodetexto"/>
      </w:pPr>
      <w:r w:rsidRPr="00445011">
        <w:rPr>
          <w:noProof/>
        </w:rPr>
        <w:drawing>
          <wp:inline distT="0" distB="0" distL="0" distR="0" wp14:anchorId="7999BB06" wp14:editId="19A8C9D9">
            <wp:extent cx="5364743" cy="5078878"/>
            <wp:effectExtent l="0" t="0" r="7620" b="762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64743" cy="50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9D87" w14:textId="0C8429F0" w:rsidR="00445011" w:rsidRDefault="00445011" w:rsidP="00744460">
      <w:pPr>
        <w:pStyle w:val="Cuerpodetexto"/>
      </w:pPr>
    </w:p>
    <w:p w14:paraId="4549A671" w14:textId="3F4833D2" w:rsidR="00445011" w:rsidRDefault="00445011" w:rsidP="00744460">
      <w:pPr>
        <w:pStyle w:val="Cuerpodetexto"/>
      </w:pPr>
      <w:r>
        <w:t>Se edita:</w:t>
      </w:r>
    </w:p>
    <w:p w14:paraId="4FF8CD83" w14:textId="5DCB7BD0" w:rsidR="00445011" w:rsidRDefault="00445011" w:rsidP="00744460">
      <w:pPr>
        <w:pStyle w:val="Cuerpodetexto"/>
      </w:pPr>
      <w:r w:rsidRPr="00445011">
        <w:rPr>
          <w:noProof/>
        </w:rPr>
        <w:drawing>
          <wp:inline distT="0" distB="0" distL="0" distR="0" wp14:anchorId="4BA2241A" wp14:editId="264FC87F">
            <wp:extent cx="4030704" cy="1019587"/>
            <wp:effectExtent l="0" t="0" r="825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30704" cy="10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C5EF" w14:textId="7A8AE421" w:rsidR="00445011" w:rsidRDefault="00445011" w:rsidP="00744460">
      <w:pPr>
        <w:pStyle w:val="Cuerpodetexto"/>
      </w:pPr>
    </w:p>
    <w:p w14:paraId="3D5EC478" w14:textId="3B44F1FB" w:rsidR="00445011" w:rsidRDefault="00445011" w:rsidP="00744460">
      <w:pPr>
        <w:pStyle w:val="Cuerpodetexto"/>
      </w:pPr>
      <w:r>
        <w:t>Se comprueba el histórico:</w:t>
      </w:r>
    </w:p>
    <w:p w14:paraId="5F03F21D" w14:textId="47692820" w:rsidR="00445011" w:rsidRPr="00445011" w:rsidRDefault="00445011" w:rsidP="00744460">
      <w:pPr>
        <w:pStyle w:val="Cuerpodetexto"/>
        <w:rPr>
          <w:color w:val="FF0000"/>
        </w:rPr>
      </w:pPr>
      <w:r w:rsidRPr="00445011">
        <w:rPr>
          <w:color w:val="FF0000"/>
        </w:rPr>
        <w:t>Revisar: Test 1: si ya tenía abierto la pestaña del histórico y se pulsa sobre el botón actualizar, aparece el registro anterior y al seleccionar, no consolida bien el panel derecho, ya que pone como actual el registro anterior.</w:t>
      </w:r>
    </w:p>
    <w:p w14:paraId="28351D6E" w14:textId="32CD05DA" w:rsidR="00445011" w:rsidRDefault="00445011" w:rsidP="00744460">
      <w:pPr>
        <w:pStyle w:val="Cuerpodetexto"/>
      </w:pPr>
      <w:r w:rsidRPr="00445011">
        <w:rPr>
          <w:noProof/>
        </w:rPr>
        <w:lastRenderedPageBreak/>
        <w:drawing>
          <wp:inline distT="0" distB="0" distL="0" distR="0" wp14:anchorId="7745FCA9" wp14:editId="024F2F0F">
            <wp:extent cx="5400040" cy="385127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46E6" w14:textId="43FED2CC" w:rsidR="00445011" w:rsidRDefault="00445011" w:rsidP="00744460">
      <w:pPr>
        <w:pStyle w:val="Cuerpodetexto"/>
      </w:pPr>
    </w:p>
    <w:p w14:paraId="21E9C277" w14:textId="3DDACA93" w:rsidR="00445011" w:rsidRPr="005B3806" w:rsidRDefault="00445011" w:rsidP="00744460">
      <w:pPr>
        <w:pStyle w:val="Cuerpodetexto"/>
        <w:rPr>
          <w:color w:val="FF0000"/>
        </w:rPr>
      </w:pPr>
      <w:r w:rsidRPr="005B3806">
        <w:rPr>
          <w:color w:val="FF0000"/>
        </w:rPr>
        <w:t xml:space="preserve">Revisar: Test 2: si se cierra la pestaña del histórico y se vuelve a abrir. </w:t>
      </w:r>
      <w:r w:rsidR="005B3806" w:rsidRPr="005B3806">
        <w:rPr>
          <w:color w:val="FF0000"/>
        </w:rPr>
        <w:t>El panel derecho, lo único que no consolida bien es el nombre del creador.</w:t>
      </w:r>
    </w:p>
    <w:p w14:paraId="0D9A3323" w14:textId="6318C00B" w:rsidR="005B3806" w:rsidRDefault="005B3806" w:rsidP="00744460">
      <w:pPr>
        <w:pStyle w:val="Cuerpodetexto"/>
      </w:pPr>
      <w:r w:rsidRPr="005B3806">
        <w:rPr>
          <w:noProof/>
        </w:rPr>
        <w:drawing>
          <wp:inline distT="0" distB="0" distL="0" distR="0" wp14:anchorId="478C52CB" wp14:editId="162548E0">
            <wp:extent cx="3781425" cy="2943233"/>
            <wp:effectExtent l="0" t="0" r="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88219" cy="29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866D" w14:textId="77777777" w:rsidR="00B93EE6" w:rsidRDefault="00B93EE6" w:rsidP="00744460">
      <w:pPr>
        <w:pStyle w:val="Cuerpodetexto"/>
      </w:pPr>
    </w:p>
    <w:p w14:paraId="62BA69E2" w14:textId="247CDDC4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0429C9D4" w14:textId="0653E1E8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EmplazamientosCategoríasSitios</w:t>
      </w:r>
      <w:proofErr w:type="spellEnd"/>
    </w:p>
    <w:p w14:paraId="5B0E2638" w14:textId="4581543D" w:rsidR="00CD3C76" w:rsidRDefault="00CD3C76" w:rsidP="00744460">
      <w:pPr>
        <w:pStyle w:val="Cuerpodetexto"/>
      </w:pPr>
      <w:r w:rsidRPr="00CD3C76">
        <w:rPr>
          <w:noProof/>
        </w:rPr>
        <w:drawing>
          <wp:inline distT="0" distB="0" distL="0" distR="0" wp14:anchorId="0D897DA8" wp14:editId="6EA6532C">
            <wp:extent cx="2725252" cy="924299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9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8FB3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2C059D05" w14:textId="5BC3BE78" w:rsidR="00744460" w:rsidRDefault="00CD3C76" w:rsidP="00744460">
      <w:pPr>
        <w:pStyle w:val="Cuerpodetexto"/>
      </w:pPr>
      <w:r w:rsidRPr="00CD3C76">
        <w:rPr>
          <w:noProof/>
        </w:rPr>
        <w:drawing>
          <wp:inline distT="0" distB="0" distL="0" distR="0" wp14:anchorId="7F6EE9F7" wp14:editId="5D12A9E8">
            <wp:extent cx="3373213" cy="165802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73213" cy="1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9E3B" w14:textId="77777777" w:rsidR="00744460" w:rsidRDefault="00744460" w:rsidP="00744460">
      <w:pPr>
        <w:pStyle w:val="Cuerpodetexto"/>
      </w:pPr>
      <w:r>
        <w:t>Consolidación en la grilla:</w:t>
      </w:r>
    </w:p>
    <w:p w14:paraId="4B744055" w14:textId="5031E237" w:rsidR="00744460" w:rsidRDefault="00CD3C76" w:rsidP="00744460">
      <w:pPr>
        <w:pStyle w:val="Cuerpodetexto"/>
      </w:pPr>
      <w:r w:rsidRPr="00CD3C76">
        <w:rPr>
          <w:noProof/>
        </w:rPr>
        <w:drawing>
          <wp:inline distT="0" distB="0" distL="0" distR="0" wp14:anchorId="24C02D7A" wp14:editId="7B9D5E75">
            <wp:extent cx="3182636" cy="1829539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82636" cy="18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E34E" w14:textId="77777777" w:rsidR="00744460" w:rsidRDefault="00744460" w:rsidP="00744460">
      <w:pPr>
        <w:pStyle w:val="Cuerpodetexto"/>
      </w:pPr>
      <w:r>
        <w:t>Comprobar duplicidad:</w:t>
      </w:r>
    </w:p>
    <w:p w14:paraId="13210CCB" w14:textId="384F7C21" w:rsidR="00744460" w:rsidRDefault="00CD3C76" w:rsidP="00744460">
      <w:pPr>
        <w:pStyle w:val="Cuerpodetexto"/>
      </w:pPr>
      <w:r w:rsidRPr="00CD3C76">
        <w:rPr>
          <w:noProof/>
        </w:rPr>
        <w:drawing>
          <wp:inline distT="0" distB="0" distL="0" distR="0" wp14:anchorId="5C59C4CB" wp14:editId="7ADF9288">
            <wp:extent cx="2725252" cy="1257808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78F9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3ED1CF42" w14:textId="14EB2364" w:rsidR="00744460" w:rsidRDefault="00CD3C76" w:rsidP="00744460">
      <w:pPr>
        <w:pStyle w:val="Cuerpodetexto"/>
      </w:pPr>
      <w:r w:rsidRPr="00CD3C76">
        <w:rPr>
          <w:noProof/>
        </w:rPr>
        <w:lastRenderedPageBreak/>
        <w:drawing>
          <wp:inline distT="0" distB="0" distL="0" distR="0" wp14:anchorId="1BB97A83" wp14:editId="359DBC7F">
            <wp:extent cx="3401800" cy="1686607"/>
            <wp:effectExtent l="0" t="0" r="8255" b="889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01800" cy="1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8E9" w14:textId="7F5523DB" w:rsidR="00744460" w:rsidRDefault="00744460" w:rsidP="00744460">
      <w:pPr>
        <w:pStyle w:val="Cuerpodetexto"/>
      </w:pPr>
      <w:r>
        <w:t>Consolidación en la grilla:</w:t>
      </w:r>
    </w:p>
    <w:p w14:paraId="004D92F5" w14:textId="3C193E87" w:rsidR="00CD3C76" w:rsidRDefault="00CD3C76" w:rsidP="00744460">
      <w:pPr>
        <w:pStyle w:val="Cuerpodetexto"/>
      </w:pPr>
      <w:r w:rsidRPr="00CD3C76">
        <w:rPr>
          <w:noProof/>
        </w:rPr>
        <w:drawing>
          <wp:inline distT="0" distB="0" distL="0" distR="0" wp14:anchorId="2F808800" wp14:editId="70EE425C">
            <wp:extent cx="2811011" cy="1877184"/>
            <wp:effectExtent l="0" t="0" r="8890" b="889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11011" cy="18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C5A1" w14:textId="77777777" w:rsidR="00744460" w:rsidRDefault="00744460" w:rsidP="00744460">
      <w:pPr>
        <w:pStyle w:val="Cuerpodetexto"/>
      </w:pPr>
    </w:p>
    <w:p w14:paraId="5F479A29" w14:textId="77777777" w:rsidR="00744460" w:rsidRDefault="00744460" w:rsidP="00744460">
      <w:pPr>
        <w:pStyle w:val="Cuerpodetexto"/>
      </w:pPr>
      <w:r>
        <w:t>Comprobar duplicidad:</w:t>
      </w:r>
    </w:p>
    <w:p w14:paraId="58F20DA8" w14:textId="489F9293" w:rsidR="00744460" w:rsidRDefault="00CD3C76" w:rsidP="00744460">
      <w:pPr>
        <w:pStyle w:val="Cuerpodetexto"/>
      </w:pPr>
      <w:r w:rsidRPr="00CD3C76">
        <w:rPr>
          <w:noProof/>
        </w:rPr>
        <w:drawing>
          <wp:inline distT="0" distB="0" distL="0" distR="0" wp14:anchorId="2CC6F85B" wp14:editId="68328490">
            <wp:extent cx="2725252" cy="1257808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0C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58F50647" w14:textId="73B3AEE3" w:rsidR="00744460" w:rsidRDefault="00CD3C76" w:rsidP="00CD3C76">
      <w:pPr>
        <w:pStyle w:val="Cuerpodetexto"/>
        <w:ind w:left="360"/>
      </w:pPr>
      <w:r w:rsidRPr="00CD3C76">
        <w:rPr>
          <w:noProof/>
        </w:rPr>
        <w:drawing>
          <wp:inline distT="0" distB="0" distL="0" distR="0" wp14:anchorId="28CFF6E1" wp14:editId="4D3ED128">
            <wp:extent cx="2629963" cy="1810482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29963" cy="1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A278" w14:textId="0F3A58CE" w:rsidR="00CD3C76" w:rsidRDefault="00CD3C76" w:rsidP="00CD3C76">
      <w:pPr>
        <w:pStyle w:val="Cuerpodetexto"/>
      </w:pPr>
      <w:r>
        <w:t>Se comprueba que no se puede desactivar un registro que está por defecto</w:t>
      </w:r>
    </w:p>
    <w:p w14:paraId="4C6D7E2C" w14:textId="46A8D57D" w:rsidR="00CD3C76" w:rsidRDefault="00CD3C76" w:rsidP="00CD3C76">
      <w:pPr>
        <w:pStyle w:val="Cuerpodetexto"/>
      </w:pPr>
      <w:r w:rsidRPr="00CD3C76">
        <w:rPr>
          <w:noProof/>
        </w:rPr>
        <w:lastRenderedPageBreak/>
        <w:drawing>
          <wp:inline distT="0" distB="0" distL="0" distR="0" wp14:anchorId="5612F8B9" wp14:editId="30DCA2A8">
            <wp:extent cx="2677607" cy="1286395"/>
            <wp:effectExtent l="0" t="0" r="889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677607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FC78" w14:textId="2F88573E" w:rsidR="00CD3C76" w:rsidRDefault="00CD3C76" w:rsidP="00CD3C76">
      <w:pPr>
        <w:pStyle w:val="Cuerpodetexto"/>
        <w:ind w:left="360"/>
      </w:pPr>
    </w:p>
    <w:p w14:paraId="4AFEBD8A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</w:p>
    <w:p w14:paraId="29BA389E" w14:textId="5C27756E" w:rsidR="00744460" w:rsidRDefault="00CD3C76" w:rsidP="00CD3C76">
      <w:r w:rsidRPr="00CD3C76">
        <w:rPr>
          <w:noProof/>
        </w:rPr>
        <w:drawing>
          <wp:inline distT="0" distB="0" distL="0" distR="0" wp14:anchorId="70D0F764" wp14:editId="1BAFAFE4">
            <wp:extent cx="2725252" cy="1276866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C4EF" w14:textId="77777777" w:rsidR="00744460" w:rsidRDefault="00744460" w:rsidP="00744460">
      <w:pPr>
        <w:pStyle w:val="Prrafodelista"/>
      </w:pPr>
    </w:p>
    <w:p w14:paraId="66020639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6965C7CD" w14:textId="75633242" w:rsidR="00CD3C76" w:rsidRDefault="00CD3C76" w:rsidP="00CD3C76">
      <w:r w:rsidRPr="00CD3C76">
        <w:rPr>
          <w:noProof/>
        </w:rPr>
        <w:drawing>
          <wp:inline distT="0" distB="0" distL="0" distR="0" wp14:anchorId="6C2B9AB6" wp14:editId="5FDB268F">
            <wp:extent cx="2772896" cy="1505559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72896" cy="15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06E8" w14:textId="540DD3C1" w:rsidR="00CD3C76" w:rsidRDefault="00CD3C76" w:rsidP="00CD3C76"/>
    <w:p w14:paraId="3181829C" w14:textId="39AE61B5" w:rsidR="00CD3C76" w:rsidRDefault="00CD3C76" w:rsidP="00CD3C76">
      <w:r>
        <w:t xml:space="preserve">Si hay un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desactivado</w:t>
      </w:r>
      <w:proofErr w:type="spellEnd"/>
      <w:r>
        <w:t xml:space="preserve"> y se </w:t>
      </w:r>
      <w:proofErr w:type="spellStart"/>
      <w:r>
        <w:t>pulsa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botón</w:t>
      </w:r>
      <w:proofErr w:type="spellEnd"/>
      <w:r>
        <w:t xml:space="preserve"> </w:t>
      </w:r>
      <w:proofErr w:type="spellStart"/>
      <w:r>
        <w:t>Defecto</w:t>
      </w:r>
      <w:proofErr w:type="spellEnd"/>
      <w:r>
        <w:t xml:space="preserve">, </w:t>
      </w:r>
      <w:proofErr w:type="spellStart"/>
      <w:r>
        <w:t>aparece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aviso:</w:t>
      </w:r>
    </w:p>
    <w:p w14:paraId="71E73099" w14:textId="627E0A80" w:rsidR="00CD3C76" w:rsidRDefault="00CD3C76" w:rsidP="00CD3C76">
      <w:r w:rsidRPr="00CD3C76">
        <w:rPr>
          <w:noProof/>
        </w:rPr>
        <w:drawing>
          <wp:inline distT="0" distB="0" distL="0" distR="0" wp14:anchorId="1865B0B6" wp14:editId="1038F24A">
            <wp:extent cx="4402329" cy="128639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402329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489F" w14:textId="77777777" w:rsidR="00744460" w:rsidRDefault="00744460" w:rsidP="00744460">
      <w:pPr>
        <w:pStyle w:val="Cuerpodetexto"/>
      </w:pPr>
    </w:p>
    <w:p w14:paraId="15AED00F" w14:textId="1B58CB85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3884618B" w14:textId="676C94CE" w:rsidR="00CD3C76" w:rsidRDefault="00CD3C76" w:rsidP="00CD3C76">
      <w:pPr>
        <w:pStyle w:val="Cuerpodetexto"/>
      </w:pPr>
      <w:r w:rsidRPr="00CD3C76">
        <w:rPr>
          <w:noProof/>
        </w:rPr>
        <w:lastRenderedPageBreak/>
        <w:drawing>
          <wp:inline distT="0" distB="0" distL="0" distR="0" wp14:anchorId="4B95A25D" wp14:editId="4682A978">
            <wp:extent cx="2067761" cy="1457914"/>
            <wp:effectExtent l="0" t="0" r="8890" b="952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67761" cy="14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0EF0" w14:textId="7E37DDCF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3AAD3BE5" w14:textId="48854A03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EmplazamientosTamaños</w:t>
      </w:r>
      <w:proofErr w:type="spellEnd"/>
    </w:p>
    <w:p w14:paraId="3C753EE4" w14:textId="068719ED" w:rsidR="00641286" w:rsidRDefault="00641286" w:rsidP="00744460">
      <w:pPr>
        <w:pStyle w:val="Cuerpodetexto"/>
      </w:pPr>
      <w:r w:rsidRPr="00641286">
        <w:rPr>
          <w:noProof/>
        </w:rPr>
        <w:drawing>
          <wp:inline distT="0" distB="0" distL="0" distR="0" wp14:anchorId="47F83075" wp14:editId="1767DC9C">
            <wp:extent cx="2725252" cy="924299"/>
            <wp:effectExtent l="0" t="0" r="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9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56FE" w14:textId="77777777" w:rsidR="00641286" w:rsidRDefault="00641286" w:rsidP="00744460">
      <w:pPr>
        <w:pStyle w:val="Cuerpodetexto"/>
      </w:pPr>
    </w:p>
    <w:p w14:paraId="22DF8DAB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754AABEA" w14:textId="521184B2" w:rsidR="00744460" w:rsidRDefault="00641286" w:rsidP="00744460">
      <w:pPr>
        <w:pStyle w:val="Cuerpodetexto"/>
      </w:pPr>
      <w:r w:rsidRPr="00641286">
        <w:rPr>
          <w:noProof/>
        </w:rPr>
        <w:drawing>
          <wp:inline distT="0" distB="0" distL="0" distR="0" wp14:anchorId="051C8BD1" wp14:editId="332C7AA9">
            <wp:extent cx="3430387" cy="1515087"/>
            <wp:effectExtent l="0" t="0" r="0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30387" cy="15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2532" w14:textId="77777777" w:rsidR="00744460" w:rsidRDefault="00744460" w:rsidP="00744460">
      <w:pPr>
        <w:pStyle w:val="Cuerpodetexto"/>
      </w:pPr>
      <w:r>
        <w:t>Consolidación en la grilla:</w:t>
      </w:r>
    </w:p>
    <w:p w14:paraId="6949CC4C" w14:textId="4E633F7C" w:rsidR="00744460" w:rsidRDefault="00641286" w:rsidP="00744460">
      <w:pPr>
        <w:pStyle w:val="Cuerpodetexto"/>
      </w:pPr>
      <w:r w:rsidRPr="00641286">
        <w:rPr>
          <w:noProof/>
        </w:rPr>
        <w:drawing>
          <wp:inline distT="0" distB="0" distL="0" distR="0" wp14:anchorId="50874D2A" wp14:editId="71A82B48">
            <wp:extent cx="2830069" cy="1810482"/>
            <wp:effectExtent l="0" t="0" r="889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30069" cy="1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7758" w14:textId="77777777" w:rsidR="00744460" w:rsidRDefault="00744460" w:rsidP="00744460">
      <w:pPr>
        <w:pStyle w:val="Cuerpodetexto"/>
      </w:pPr>
      <w:r>
        <w:t>Comprobar duplicidad:</w:t>
      </w:r>
    </w:p>
    <w:p w14:paraId="6B024ED9" w14:textId="4DB06524" w:rsidR="00744460" w:rsidRDefault="00641286" w:rsidP="00744460">
      <w:pPr>
        <w:pStyle w:val="Cuerpodetexto"/>
      </w:pPr>
      <w:r w:rsidRPr="00641286">
        <w:rPr>
          <w:noProof/>
        </w:rPr>
        <w:drawing>
          <wp:inline distT="0" distB="0" distL="0" distR="0" wp14:anchorId="0324F59E" wp14:editId="3BEF5237">
            <wp:extent cx="2077290" cy="1257808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B98A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21B5D3C1" w14:textId="0458D4B7" w:rsidR="00744460" w:rsidRDefault="00641286" w:rsidP="00744460">
      <w:pPr>
        <w:pStyle w:val="Cuerpodetexto"/>
      </w:pPr>
      <w:r w:rsidRPr="00641286">
        <w:rPr>
          <w:noProof/>
        </w:rPr>
        <w:lastRenderedPageBreak/>
        <w:drawing>
          <wp:inline distT="0" distB="0" distL="0" distR="0" wp14:anchorId="5EE514E5" wp14:editId="155F79AC">
            <wp:extent cx="3411329" cy="1476972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1329" cy="14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46D0" w14:textId="77777777" w:rsidR="00744460" w:rsidRDefault="00744460" w:rsidP="00744460">
      <w:pPr>
        <w:pStyle w:val="Cuerpodetexto"/>
      </w:pPr>
      <w:r>
        <w:t>Consolidación en la grilla:</w:t>
      </w:r>
    </w:p>
    <w:p w14:paraId="486E8024" w14:textId="3A82D600" w:rsidR="00744460" w:rsidRDefault="00641286" w:rsidP="00744460">
      <w:pPr>
        <w:pStyle w:val="Cuerpodetexto"/>
      </w:pPr>
      <w:r w:rsidRPr="00641286">
        <w:rPr>
          <w:noProof/>
        </w:rPr>
        <w:drawing>
          <wp:inline distT="0" distB="0" distL="0" distR="0" wp14:anchorId="48588076" wp14:editId="06450D21">
            <wp:extent cx="2973002" cy="2210694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22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21B" w14:textId="77777777" w:rsidR="00744460" w:rsidRDefault="00744460" w:rsidP="00744460">
      <w:pPr>
        <w:pStyle w:val="Cuerpodetexto"/>
      </w:pPr>
      <w:r>
        <w:t>Comprobar duplicidad:</w:t>
      </w:r>
    </w:p>
    <w:p w14:paraId="175B8529" w14:textId="6468BC20" w:rsidR="00744460" w:rsidRDefault="00641286" w:rsidP="00744460">
      <w:pPr>
        <w:pStyle w:val="Cuerpodetexto"/>
      </w:pPr>
      <w:r w:rsidRPr="00641286">
        <w:rPr>
          <w:noProof/>
        </w:rPr>
        <w:drawing>
          <wp:inline distT="0" distB="0" distL="0" distR="0" wp14:anchorId="2105F5F6" wp14:editId="7CB9AC24">
            <wp:extent cx="2077290" cy="1257808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3715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621DFB84" w14:textId="4ECD8DF3" w:rsidR="00744460" w:rsidRDefault="00641286" w:rsidP="00641286">
      <w:pPr>
        <w:pStyle w:val="Cuerpodetexto"/>
        <w:ind w:left="360"/>
      </w:pPr>
      <w:r w:rsidRPr="00641286">
        <w:rPr>
          <w:noProof/>
        </w:rPr>
        <w:drawing>
          <wp:inline distT="0" distB="0" distL="0" distR="0" wp14:anchorId="24C3C712" wp14:editId="05B8C0E7">
            <wp:extent cx="3115934" cy="2277396"/>
            <wp:effectExtent l="0" t="0" r="8890" b="889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115934" cy="227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7DA4" w14:textId="2B2B3C4A" w:rsidR="00641286" w:rsidRDefault="00641286" w:rsidP="00641286">
      <w:pPr>
        <w:pStyle w:val="Cuerpodetexto"/>
      </w:pPr>
      <w:r>
        <w:lastRenderedPageBreak/>
        <w:t>Se comprueba que si tiene un registro por defecto y se pulsa sobre el botón desactivar, aparece el siguiente aviso:</w:t>
      </w:r>
    </w:p>
    <w:p w14:paraId="34B4A7E5" w14:textId="6D7AF6F5" w:rsidR="00641286" w:rsidRDefault="00641286" w:rsidP="00641286">
      <w:pPr>
        <w:pStyle w:val="Cuerpodetexto"/>
      </w:pPr>
      <w:r w:rsidRPr="00641286">
        <w:rPr>
          <w:noProof/>
        </w:rPr>
        <w:drawing>
          <wp:inline distT="0" distB="0" distL="0" distR="0" wp14:anchorId="2161180E" wp14:editId="24E49F17">
            <wp:extent cx="2687136" cy="1257808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687136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DD75" w14:textId="1CF0BAAA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641286">
        <w:t xml:space="preserve"> – ok </w:t>
      </w:r>
    </w:p>
    <w:p w14:paraId="40AA9790" w14:textId="0FDFC515" w:rsidR="00744460" w:rsidRDefault="00641286" w:rsidP="00641286">
      <w:r w:rsidRPr="00641286">
        <w:rPr>
          <w:noProof/>
        </w:rPr>
        <w:drawing>
          <wp:inline distT="0" distB="0" distL="0" distR="0" wp14:anchorId="1698786B" wp14:editId="725066C7">
            <wp:extent cx="2715723" cy="1286395"/>
            <wp:effectExtent l="0" t="0" r="8890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715723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42C8" w14:textId="77777777" w:rsidR="00744460" w:rsidRDefault="00744460" w:rsidP="00744460">
      <w:pPr>
        <w:pStyle w:val="Prrafodelista"/>
      </w:pPr>
    </w:p>
    <w:p w14:paraId="725FD9D4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17BF6013" w14:textId="71B7EC33" w:rsidR="00744460" w:rsidRDefault="00641286" w:rsidP="00744460">
      <w:pPr>
        <w:pStyle w:val="Cuerpodetexto"/>
      </w:pPr>
      <w:r w:rsidRPr="00641286">
        <w:rPr>
          <w:noProof/>
        </w:rPr>
        <w:drawing>
          <wp:inline distT="0" distB="0" distL="0" distR="0" wp14:anchorId="0686C34E" wp14:editId="7AFF3530">
            <wp:extent cx="2620434" cy="1410270"/>
            <wp:effectExtent l="0" t="0" r="889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620434" cy="14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5F3B" w14:textId="286B3A45" w:rsidR="00641286" w:rsidRDefault="00641286" w:rsidP="00744460">
      <w:pPr>
        <w:pStyle w:val="Cuerpodetexto"/>
      </w:pPr>
    </w:p>
    <w:p w14:paraId="34A728C2" w14:textId="72516642" w:rsidR="00641286" w:rsidRDefault="00641286" w:rsidP="00744460">
      <w:pPr>
        <w:pStyle w:val="Cuerpodetexto"/>
      </w:pPr>
      <w:r>
        <w:t>Si un registro está desactivado y se pulsa sobre el botón Defecto, aparecerá el siguiente aviso:</w:t>
      </w:r>
    </w:p>
    <w:p w14:paraId="37CCE4C5" w14:textId="2D83D030" w:rsidR="00641286" w:rsidRDefault="00641286" w:rsidP="00744460">
      <w:pPr>
        <w:pStyle w:val="Cuerpodetexto"/>
      </w:pPr>
      <w:r w:rsidRPr="00641286">
        <w:rPr>
          <w:noProof/>
        </w:rPr>
        <w:drawing>
          <wp:inline distT="0" distB="0" distL="0" distR="0" wp14:anchorId="02CC193B" wp14:editId="6AF0A8AC">
            <wp:extent cx="4335627" cy="1238751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335627" cy="12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9C07" w14:textId="12AB0E5B" w:rsidR="00641286" w:rsidRDefault="00641286" w:rsidP="00744460">
      <w:pPr>
        <w:pStyle w:val="Cuerpodetexto"/>
      </w:pPr>
    </w:p>
    <w:p w14:paraId="475276E0" w14:textId="41A74398" w:rsidR="00641286" w:rsidRDefault="00641286" w:rsidP="00744460">
      <w:pPr>
        <w:pStyle w:val="Cuerpodetexto"/>
      </w:pPr>
    </w:p>
    <w:p w14:paraId="48D8FE5A" w14:textId="47A29E42" w:rsidR="00641286" w:rsidRDefault="00641286" w:rsidP="00744460">
      <w:pPr>
        <w:pStyle w:val="Cuerpodetexto"/>
      </w:pPr>
    </w:p>
    <w:p w14:paraId="449E2278" w14:textId="77777777" w:rsidR="00641286" w:rsidRDefault="00641286" w:rsidP="00744460">
      <w:pPr>
        <w:pStyle w:val="Cuerpodetexto"/>
      </w:pPr>
    </w:p>
    <w:p w14:paraId="23D57FF0" w14:textId="417CC8EA" w:rsidR="00744460" w:rsidRDefault="00744460" w:rsidP="00744460">
      <w:pPr>
        <w:pStyle w:val="Cuerpodetexto"/>
        <w:numPr>
          <w:ilvl w:val="0"/>
          <w:numId w:val="3"/>
        </w:numPr>
      </w:pPr>
      <w:r>
        <w:lastRenderedPageBreak/>
        <w:t>Exportar</w:t>
      </w:r>
    </w:p>
    <w:p w14:paraId="6B349145" w14:textId="09356D94" w:rsidR="00641286" w:rsidRDefault="00641286" w:rsidP="00641286">
      <w:pPr>
        <w:pStyle w:val="Cuerpodetexto"/>
      </w:pPr>
      <w:r w:rsidRPr="00641286">
        <w:rPr>
          <w:noProof/>
        </w:rPr>
        <w:drawing>
          <wp:inline distT="0" distB="0" distL="0" distR="0" wp14:anchorId="61B97ECF" wp14:editId="2442C64F">
            <wp:extent cx="1677078" cy="1095818"/>
            <wp:effectExtent l="0" t="0" r="0" b="952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677078" cy="10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CF78" w14:textId="3A31024A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5CD133FE" w14:textId="174B8037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EmplazamientosTiposEdificios</w:t>
      </w:r>
      <w:proofErr w:type="spellEnd"/>
    </w:p>
    <w:p w14:paraId="4682695D" w14:textId="0B8A4A13" w:rsidR="00A674D1" w:rsidRDefault="00A674D1" w:rsidP="00744460">
      <w:pPr>
        <w:pStyle w:val="Cuerpodetexto"/>
      </w:pPr>
      <w:r w:rsidRPr="00A674D1">
        <w:rPr>
          <w:noProof/>
        </w:rPr>
        <w:drawing>
          <wp:inline distT="0" distB="0" distL="0" distR="0" wp14:anchorId="7339EF75" wp14:editId="10A4562A">
            <wp:extent cx="3287454" cy="952885"/>
            <wp:effectExtent l="0" t="0" r="8255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287454" cy="95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72F3" w14:textId="77777777" w:rsidR="00A674D1" w:rsidRDefault="00A674D1" w:rsidP="00744460">
      <w:pPr>
        <w:pStyle w:val="Cuerpodetexto"/>
      </w:pPr>
    </w:p>
    <w:p w14:paraId="60C46D24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6A9BDE0F" w14:textId="12CBAE24" w:rsidR="00744460" w:rsidRDefault="00CA3968" w:rsidP="00744460">
      <w:pPr>
        <w:pStyle w:val="Cuerpodetexto"/>
      </w:pPr>
      <w:r w:rsidRPr="00CA3968">
        <w:rPr>
          <w:noProof/>
        </w:rPr>
        <w:drawing>
          <wp:inline distT="0" distB="0" distL="0" distR="0" wp14:anchorId="2AE44CC2" wp14:editId="1361725D">
            <wp:extent cx="3811541" cy="2277396"/>
            <wp:effectExtent l="0" t="0" r="0" b="889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1541" cy="227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0417" w14:textId="27B45B3C" w:rsidR="00A674D1" w:rsidRDefault="00A674D1" w:rsidP="00744460">
      <w:pPr>
        <w:pStyle w:val="Cuerpodetexto"/>
      </w:pPr>
    </w:p>
    <w:p w14:paraId="78A2D96F" w14:textId="77777777" w:rsidR="00744460" w:rsidRDefault="00744460" w:rsidP="00744460">
      <w:pPr>
        <w:pStyle w:val="Cuerpodetexto"/>
      </w:pPr>
      <w:r>
        <w:t>Consolidación en la grilla:</w:t>
      </w:r>
    </w:p>
    <w:p w14:paraId="1A7C7E6C" w14:textId="16C481BF" w:rsidR="00744460" w:rsidRDefault="00A674D1" w:rsidP="00744460">
      <w:pPr>
        <w:pStyle w:val="Cuerpodetexto"/>
      </w:pPr>
      <w:r w:rsidRPr="00A674D1">
        <w:rPr>
          <w:noProof/>
        </w:rPr>
        <w:drawing>
          <wp:inline distT="0" distB="0" distL="0" distR="0" wp14:anchorId="0BB23E2D" wp14:editId="50080A41">
            <wp:extent cx="3401800" cy="1191106"/>
            <wp:effectExtent l="0" t="0" r="8255" b="952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01800" cy="11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BBE5" w14:textId="6569A267" w:rsidR="00744460" w:rsidRDefault="00744460" w:rsidP="00744460">
      <w:pPr>
        <w:pStyle w:val="Cuerpodetexto"/>
      </w:pPr>
      <w:r>
        <w:t>Comprobar duplicidad:</w:t>
      </w:r>
    </w:p>
    <w:p w14:paraId="208831B8" w14:textId="23E833B1" w:rsidR="00A674D1" w:rsidRDefault="00A674D1" w:rsidP="00744460">
      <w:pPr>
        <w:pStyle w:val="Cuerpodetexto"/>
      </w:pPr>
      <w:r w:rsidRPr="00641286">
        <w:rPr>
          <w:noProof/>
        </w:rPr>
        <w:drawing>
          <wp:inline distT="0" distB="0" distL="0" distR="0" wp14:anchorId="1E13CA98" wp14:editId="784FF305">
            <wp:extent cx="2077290" cy="1257808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FEAE" w14:textId="77777777" w:rsidR="00744460" w:rsidRDefault="00744460" w:rsidP="00744460">
      <w:pPr>
        <w:pStyle w:val="Cuerpodetexto"/>
      </w:pPr>
    </w:p>
    <w:p w14:paraId="0DF545C9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1582EB24" w14:textId="3A3BC71E" w:rsidR="00744460" w:rsidRDefault="00CA3968" w:rsidP="00744460">
      <w:pPr>
        <w:pStyle w:val="Cuerpodetexto"/>
      </w:pPr>
      <w:r w:rsidRPr="00CA3968">
        <w:rPr>
          <w:noProof/>
        </w:rPr>
        <w:lastRenderedPageBreak/>
        <w:drawing>
          <wp:inline distT="0" distB="0" distL="0" distR="0" wp14:anchorId="2252AAEF" wp14:editId="58744EEA">
            <wp:extent cx="3821069" cy="2229751"/>
            <wp:effectExtent l="0" t="0" r="825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21069" cy="22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839E" w14:textId="77777777" w:rsidR="00744460" w:rsidRDefault="00744460" w:rsidP="00744460">
      <w:pPr>
        <w:pStyle w:val="Cuerpodetexto"/>
      </w:pPr>
      <w:r>
        <w:t>Consolidación en la grilla:</w:t>
      </w:r>
    </w:p>
    <w:p w14:paraId="025D1F71" w14:textId="56C900EB" w:rsidR="00744460" w:rsidRDefault="00CA3968" w:rsidP="00744460">
      <w:pPr>
        <w:pStyle w:val="Cuerpodetexto"/>
      </w:pPr>
      <w:r w:rsidRPr="00CA3968">
        <w:rPr>
          <w:noProof/>
        </w:rPr>
        <w:drawing>
          <wp:inline distT="0" distB="0" distL="0" distR="0" wp14:anchorId="78350A80" wp14:editId="25E0D1D4">
            <wp:extent cx="3039704" cy="1105347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39704" cy="11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D9C3" w14:textId="77777777" w:rsidR="00744460" w:rsidRDefault="00744460" w:rsidP="00744460">
      <w:pPr>
        <w:pStyle w:val="Cuerpodetexto"/>
      </w:pPr>
      <w:r>
        <w:t>Comprobar duplicidad:</w:t>
      </w:r>
    </w:p>
    <w:p w14:paraId="152DF206" w14:textId="29B2F781" w:rsidR="00744460" w:rsidRDefault="00A674D1" w:rsidP="00744460">
      <w:pPr>
        <w:pStyle w:val="Cuerpodetexto"/>
      </w:pPr>
      <w:r w:rsidRPr="00641286">
        <w:rPr>
          <w:noProof/>
        </w:rPr>
        <w:drawing>
          <wp:inline distT="0" distB="0" distL="0" distR="0" wp14:anchorId="51CDCDFA" wp14:editId="5F63DFE9">
            <wp:extent cx="2077290" cy="1257808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950B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112477B4" w14:textId="549B1D48" w:rsidR="00744460" w:rsidRDefault="00A674D1" w:rsidP="00A674D1">
      <w:pPr>
        <w:pStyle w:val="Cuerpodetexto"/>
      </w:pPr>
      <w:r w:rsidRPr="00A674D1">
        <w:rPr>
          <w:noProof/>
        </w:rPr>
        <w:drawing>
          <wp:inline distT="0" distB="0" distL="0" distR="0" wp14:anchorId="03299498" wp14:editId="6D363F24">
            <wp:extent cx="2020117" cy="1010058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020117" cy="10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D6CA" w14:textId="77777777" w:rsidR="00FE09F6" w:rsidRDefault="00FE09F6" w:rsidP="00FE09F6">
      <w:pPr>
        <w:pStyle w:val="Cuerpodetexto"/>
      </w:pPr>
      <w:r>
        <w:t>Se comprueba que si tiene un registro por defecto y se pulsa sobre el botón desactivar, aparece el siguiente aviso:</w:t>
      </w:r>
    </w:p>
    <w:p w14:paraId="4339BD9A" w14:textId="77777777" w:rsidR="00FE09F6" w:rsidRDefault="00FE09F6" w:rsidP="00FE09F6">
      <w:pPr>
        <w:pStyle w:val="Cuerpodetexto"/>
      </w:pPr>
      <w:r w:rsidRPr="00641286">
        <w:rPr>
          <w:noProof/>
        </w:rPr>
        <w:drawing>
          <wp:inline distT="0" distB="0" distL="0" distR="0" wp14:anchorId="192B9BF5" wp14:editId="390AC5C5">
            <wp:extent cx="2687136" cy="1257808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687136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C30D" w14:textId="77777777" w:rsidR="00A674D1" w:rsidRDefault="00A674D1" w:rsidP="00A674D1">
      <w:pPr>
        <w:pStyle w:val="Cuerpodetexto"/>
      </w:pPr>
    </w:p>
    <w:p w14:paraId="3F10EA6A" w14:textId="4C0E8094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A674D1">
        <w:t xml:space="preserve"> – ok </w:t>
      </w:r>
    </w:p>
    <w:p w14:paraId="06FDBCED" w14:textId="26EE2E6D" w:rsidR="00744460" w:rsidRDefault="00A674D1" w:rsidP="00A674D1">
      <w:r w:rsidRPr="00A674D1">
        <w:rPr>
          <w:noProof/>
        </w:rPr>
        <w:drawing>
          <wp:inline distT="0" distB="0" distL="0" distR="0" wp14:anchorId="1A77CE36" wp14:editId="012EB374">
            <wp:extent cx="2706194" cy="1286395"/>
            <wp:effectExtent l="0" t="0" r="0" b="95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706194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076" w14:textId="77777777" w:rsidR="00744460" w:rsidRDefault="00744460" w:rsidP="00744460">
      <w:pPr>
        <w:pStyle w:val="Prrafodelista"/>
      </w:pPr>
    </w:p>
    <w:p w14:paraId="3AC3D9D5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3EC28859" w14:textId="69E25956" w:rsidR="00744460" w:rsidRDefault="00A674D1" w:rsidP="00744460">
      <w:pPr>
        <w:pStyle w:val="Cuerpodetexto"/>
      </w:pPr>
      <w:r w:rsidRPr="00A674D1">
        <w:rPr>
          <w:noProof/>
        </w:rPr>
        <w:drawing>
          <wp:inline distT="0" distB="0" distL="0" distR="0" wp14:anchorId="3D057E50" wp14:editId="16CB8ED1">
            <wp:extent cx="3211223" cy="2039174"/>
            <wp:effectExtent l="0" t="0" r="8255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211223" cy="20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3F8E" w14:textId="77777777" w:rsidR="00FE09F6" w:rsidRDefault="00FE09F6" w:rsidP="00FE09F6">
      <w:pPr>
        <w:pStyle w:val="Cuerpodetexto"/>
      </w:pPr>
      <w:r>
        <w:t>Si un registro está desactivado y se pulsa sobre el botón Defecto, aparecerá el siguiente aviso:</w:t>
      </w:r>
    </w:p>
    <w:p w14:paraId="40502D1B" w14:textId="39C6B276" w:rsidR="00FE09F6" w:rsidRDefault="00FE09F6" w:rsidP="00FE09F6">
      <w:pPr>
        <w:pStyle w:val="Cuerpodetexto"/>
      </w:pPr>
      <w:r>
        <w:rPr>
          <w:noProof/>
        </w:rPr>
        <w:drawing>
          <wp:inline distT="0" distB="0" distL="0" distR="0" wp14:anchorId="26279E19" wp14:editId="70063907">
            <wp:extent cx="4381500" cy="1228725"/>
            <wp:effectExtent l="0" t="0" r="0" b="952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1681" w14:textId="77777777" w:rsidR="00FE09F6" w:rsidRDefault="00FE09F6" w:rsidP="00744460">
      <w:pPr>
        <w:pStyle w:val="Cuerpodetexto"/>
      </w:pPr>
    </w:p>
    <w:p w14:paraId="47F5922D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0531A69B" w14:textId="67864874" w:rsidR="00744460" w:rsidRDefault="00FE09F6" w:rsidP="00744460">
      <w:pPr>
        <w:pStyle w:val="Cuerpodetexto"/>
      </w:pPr>
      <w:r w:rsidRPr="00FE09F6">
        <w:rPr>
          <w:noProof/>
        </w:rPr>
        <w:drawing>
          <wp:inline distT="0" distB="0" distL="0" distR="0" wp14:anchorId="259683E7" wp14:editId="1A4EEEC4">
            <wp:extent cx="1934357" cy="1486501"/>
            <wp:effectExtent l="0" t="0" r="889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934357" cy="148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391F" w14:textId="367F2CCC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6E457A67" w14:textId="612A915E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EmplazamientosTiposEstructuras</w:t>
      </w:r>
      <w:proofErr w:type="spellEnd"/>
    </w:p>
    <w:p w14:paraId="3917BDE2" w14:textId="04FFF01C" w:rsidR="00FE09F6" w:rsidRDefault="00FE09F6" w:rsidP="00744460">
      <w:pPr>
        <w:pStyle w:val="Cuerpodetexto"/>
      </w:pPr>
      <w:r w:rsidRPr="00FE09F6">
        <w:rPr>
          <w:noProof/>
        </w:rPr>
        <w:drawing>
          <wp:inline distT="0" distB="0" distL="0" distR="0" wp14:anchorId="66B3291E" wp14:editId="023D4EAD">
            <wp:extent cx="2925357" cy="886183"/>
            <wp:effectExtent l="0" t="0" r="8890" b="95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925357" cy="8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0A8F" w14:textId="77777777" w:rsidR="00FE09F6" w:rsidRDefault="00FE09F6" w:rsidP="00744460">
      <w:pPr>
        <w:pStyle w:val="Cuerpodetexto"/>
      </w:pPr>
    </w:p>
    <w:p w14:paraId="7A75B10F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10167F2B" w14:textId="0EED2F45" w:rsidR="00744460" w:rsidRDefault="00FE09F6" w:rsidP="00744460">
      <w:pPr>
        <w:pStyle w:val="Cuerpodetexto"/>
      </w:pPr>
      <w:r w:rsidRPr="00FE09F6">
        <w:rPr>
          <w:noProof/>
        </w:rPr>
        <w:drawing>
          <wp:inline distT="0" distB="0" distL="0" distR="0" wp14:anchorId="3C3B220A" wp14:editId="4395A769">
            <wp:extent cx="3382742" cy="2915829"/>
            <wp:effectExtent l="0" t="0" r="8255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82742" cy="29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4BB1" w14:textId="77777777" w:rsidR="00744460" w:rsidRDefault="00744460" w:rsidP="00744460">
      <w:pPr>
        <w:pStyle w:val="Cuerpodetexto"/>
      </w:pPr>
      <w:r>
        <w:t>Consolidación en la grilla:</w:t>
      </w:r>
    </w:p>
    <w:p w14:paraId="4779B28C" w14:textId="78433612" w:rsidR="00744460" w:rsidRDefault="00FE09F6" w:rsidP="00744460">
      <w:pPr>
        <w:pStyle w:val="Cuerpodetexto"/>
      </w:pPr>
      <w:r w:rsidRPr="00FE09F6">
        <w:rPr>
          <w:noProof/>
        </w:rPr>
        <w:drawing>
          <wp:inline distT="0" distB="0" distL="0" distR="0" wp14:anchorId="457E3638" wp14:editId="15F2D6F1">
            <wp:extent cx="4335627" cy="447856"/>
            <wp:effectExtent l="0" t="0" r="8255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335627" cy="4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9069" w14:textId="0D49F39E" w:rsidR="000D7B7F" w:rsidRDefault="00744460" w:rsidP="00744460">
      <w:pPr>
        <w:pStyle w:val="Cuerpodetexto"/>
      </w:pPr>
      <w:r>
        <w:t>Comprobar duplicidad:</w:t>
      </w:r>
      <w:r w:rsidR="000D7B7F">
        <w:t xml:space="preserve"> Está comprobando la duplicidad por el nombre (</w:t>
      </w:r>
      <w:proofErr w:type="spellStart"/>
      <w:r w:rsidR="000D7B7F">
        <w:t>Structure</w:t>
      </w:r>
      <w:proofErr w:type="spellEnd"/>
      <w:r w:rsidR="000D7B7F">
        <w:t xml:space="preserve"> </w:t>
      </w:r>
      <w:proofErr w:type="spellStart"/>
      <w:r w:rsidR="000D7B7F">
        <w:t>Type</w:t>
      </w:r>
      <w:proofErr w:type="spellEnd"/>
      <w:r w:rsidR="000D7B7F">
        <w:t>)</w:t>
      </w:r>
    </w:p>
    <w:p w14:paraId="3FE935D2" w14:textId="53E00511" w:rsidR="00744460" w:rsidRDefault="00FE09F6" w:rsidP="00744460">
      <w:pPr>
        <w:pStyle w:val="Cuerpodetexto"/>
      </w:pPr>
      <w:r w:rsidRPr="00641286">
        <w:rPr>
          <w:noProof/>
        </w:rPr>
        <w:drawing>
          <wp:inline distT="0" distB="0" distL="0" distR="0" wp14:anchorId="542F2E06" wp14:editId="310575A5">
            <wp:extent cx="2077290" cy="1257808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BD1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74E09BA8" w14:textId="007DD8BB" w:rsidR="00744460" w:rsidRDefault="00AA78F2" w:rsidP="00744460">
      <w:pPr>
        <w:pStyle w:val="Cuerpodetexto"/>
      </w:pPr>
      <w:r w:rsidRPr="00AA78F2">
        <w:rPr>
          <w:noProof/>
        </w:rPr>
        <w:lastRenderedPageBreak/>
        <w:drawing>
          <wp:inline distT="0" distB="0" distL="0" distR="0" wp14:anchorId="76F0323B" wp14:editId="77C3F964">
            <wp:extent cx="3430387" cy="2934886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430387" cy="29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6A40" w14:textId="77777777" w:rsidR="00744460" w:rsidRDefault="00744460" w:rsidP="00744460">
      <w:pPr>
        <w:pStyle w:val="Cuerpodetexto"/>
      </w:pPr>
      <w:r>
        <w:t>Consolidación en la grilla:</w:t>
      </w:r>
    </w:p>
    <w:p w14:paraId="5BB8FA95" w14:textId="233FEA16" w:rsidR="00744460" w:rsidRDefault="00AA78F2" w:rsidP="00744460">
      <w:pPr>
        <w:pStyle w:val="Cuerpodetexto"/>
      </w:pPr>
      <w:r w:rsidRPr="00AA78F2">
        <w:rPr>
          <w:noProof/>
        </w:rPr>
        <w:drawing>
          <wp:inline distT="0" distB="0" distL="0" distR="0" wp14:anchorId="66040969" wp14:editId="43E9DC8F">
            <wp:extent cx="4716782" cy="343039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2" cy="3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FE18" w14:textId="77777777" w:rsidR="00744460" w:rsidRDefault="00744460" w:rsidP="00744460">
      <w:pPr>
        <w:pStyle w:val="Cuerpodetexto"/>
      </w:pPr>
      <w:r>
        <w:t>Comprobar duplicidad:</w:t>
      </w:r>
    </w:p>
    <w:p w14:paraId="4A2DC200" w14:textId="011DE0B0" w:rsidR="00744460" w:rsidRDefault="00FE09F6" w:rsidP="00744460">
      <w:pPr>
        <w:pStyle w:val="Cuerpodetexto"/>
      </w:pPr>
      <w:r w:rsidRPr="00641286">
        <w:rPr>
          <w:noProof/>
        </w:rPr>
        <w:drawing>
          <wp:inline distT="0" distB="0" distL="0" distR="0" wp14:anchorId="724176EF" wp14:editId="547C951A">
            <wp:extent cx="2077290" cy="1257808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4753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19552661" w14:textId="7C70143D" w:rsidR="00744460" w:rsidRDefault="00AA78F2" w:rsidP="00AA78F2">
      <w:pPr>
        <w:pStyle w:val="Cuerpodetexto"/>
      </w:pPr>
      <w:r w:rsidRPr="00AA78F2">
        <w:rPr>
          <w:noProof/>
        </w:rPr>
        <w:drawing>
          <wp:inline distT="0" distB="0" distL="0" distR="0" wp14:anchorId="679AD6C1" wp14:editId="3A2D93FD">
            <wp:extent cx="4993118" cy="714664"/>
            <wp:effectExtent l="0" t="0" r="0" b="952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7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942" w14:textId="1A6407FC" w:rsidR="00CA35BB" w:rsidRDefault="00CA35BB" w:rsidP="00AA78F2">
      <w:pPr>
        <w:pStyle w:val="Cuerpodetexto"/>
      </w:pPr>
    </w:p>
    <w:p w14:paraId="0A92FD88" w14:textId="3718B0C1" w:rsidR="00CA35BB" w:rsidRDefault="00CA35BB" w:rsidP="00AA78F2">
      <w:pPr>
        <w:pStyle w:val="Cuerpodetexto"/>
      </w:pPr>
      <w:r>
        <w:t>Si tenemos un registro por defecto y pulsamos sobre el botón Desactivar, aparecerá el siguiente aviso:</w:t>
      </w:r>
    </w:p>
    <w:p w14:paraId="4941ACA9" w14:textId="41C2BE18" w:rsidR="00CA35BB" w:rsidRDefault="00CA35BB" w:rsidP="00AA78F2">
      <w:pPr>
        <w:pStyle w:val="Cuerpodetexto"/>
      </w:pPr>
      <w:r w:rsidRPr="00CA35BB">
        <w:rPr>
          <w:noProof/>
        </w:rPr>
        <w:drawing>
          <wp:inline distT="0" distB="0" distL="0" distR="0" wp14:anchorId="670385D1" wp14:editId="0D31A0BC">
            <wp:extent cx="2706194" cy="1305453"/>
            <wp:effectExtent l="0" t="0" r="0" b="952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706194" cy="13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07F0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lastRenderedPageBreak/>
        <w:t>Eliminar</w:t>
      </w:r>
    </w:p>
    <w:p w14:paraId="197384F1" w14:textId="34AC4B47" w:rsidR="00744460" w:rsidRDefault="00AA78F2" w:rsidP="00AA78F2">
      <w:r w:rsidRPr="00AA78F2">
        <w:rPr>
          <w:noProof/>
        </w:rPr>
        <w:drawing>
          <wp:inline distT="0" distB="0" distL="0" distR="0" wp14:anchorId="7B76CC59" wp14:editId="178A6E0B">
            <wp:extent cx="2696665" cy="1305453"/>
            <wp:effectExtent l="0" t="0" r="0" b="952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696665" cy="13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ADDF" w14:textId="77777777" w:rsidR="00AA78F2" w:rsidRDefault="00AA78F2" w:rsidP="00AA78F2"/>
    <w:p w14:paraId="7FBFC3AD" w14:textId="77777777" w:rsidR="00744460" w:rsidRDefault="00744460" w:rsidP="00744460">
      <w:pPr>
        <w:pStyle w:val="Prrafodelista"/>
      </w:pPr>
    </w:p>
    <w:p w14:paraId="7AC2B18A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1A21F857" w14:textId="44D2E5B7" w:rsidR="00744460" w:rsidRDefault="00AA78F2" w:rsidP="00AA78F2">
      <w:r>
        <w:t xml:space="preserve">Si hay un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desactivo</w:t>
      </w:r>
      <w:proofErr w:type="spellEnd"/>
      <w:r>
        <w:t xml:space="preserve"> y se </w:t>
      </w:r>
      <w:proofErr w:type="spellStart"/>
      <w:r>
        <w:t>pulsa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botón</w:t>
      </w:r>
      <w:proofErr w:type="spellEnd"/>
      <w:r>
        <w:t xml:space="preserve"> </w:t>
      </w:r>
      <w:proofErr w:type="spellStart"/>
      <w:r>
        <w:t>Defecto</w:t>
      </w:r>
      <w:proofErr w:type="spellEnd"/>
      <w:r>
        <w:t xml:space="preserve">, </w:t>
      </w:r>
      <w:proofErr w:type="spellStart"/>
      <w:r>
        <w:t>aparecerá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aviso:</w:t>
      </w:r>
    </w:p>
    <w:p w14:paraId="1F5940B4" w14:textId="69C38302" w:rsidR="00AA78F2" w:rsidRDefault="00AA78F2" w:rsidP="00AA78F2">
      <w:r w:rsidRPr="00AA78F2">
        <w:rPr>
          <w:noProof/>
        </w:rPr>
        <w:drawing>
          <wp:inline distT="0" distB="0" distL="0" distR="0" wp14:anchorId="70AC73C3" wp14:editId="22E2067D">
            <wp:extent cx="4411858" cy="1324510"/>
            <wp:effectExtent l="0" t="0" r="8255" b="95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11858" cy="13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C24A" w14:textId="5CFE8053" w:rsidR="00AA78F2" w:rsidRDefault="00AA78F2" w:rsidP="00AA78F2"/>
    <w:p w14:paraId="2A8DDFB9" w14:textId="152B0EC0" w:rsidR="00AA78F2" w:rsidRDefault="00AA78F2" w:rsidP="00AA78F2">
      <w:proofErr w:type="spellStart"/>
      <w:r>
        <w:t>Consolidación</w:t>
      </w:r>
      <w:proofErr w:type="spellEnd"/>
      <w:r>
        <w:t>:</w:t>
      </w:r>
    </w:p>
    <w:p w14:paraId="2FE1A4BB" w14:textId="03A7084A" w:rsidR="00AA78F2" w:rsidRDefault="00AA78F2" w:rsidP="00AA78F2">
      <w:r w:rsidRPr="00AA78F2">
        <w:rPr>
          <w:noProof/>
        </w:rPr>
        <w:drawing>
          <wp:inline distT="0" distB="0" distL="0" distR="0" wp14:anchorId="39F59F2D" wp14:editId="1EE86634">
            <wp:extent cx="3763896" cy="381154"/>
            <wp:effectExtent l="0" t="0" r="8255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3896" cy="3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E92A" w14:textId="77777777" w:rsidR="00744460" w:rsidRDefault="00744460" w:rsidP="00744460">
      <w:pPr>
        <w:pStyle w:val="Cuerpodetexto"/>
      </w:pPr>
    </w:p>
    <w:p w14:paraId="693DB5A4" w14:textId="43EFFECC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690EC248" w14:textId="26B112F9" w:rsidR="00CA35BB" w:rsidRDefault="00CA35BB" w:rsidP="00CA35BB">
      <w:pPr>
        <w:pStyle w:val="Cuerpodetexto"/>
      </w:pPr>
      <w:r w:rsidRPr="00CA35BB">
        <w:rPr>
          <w:noProof/>
        </w:rPr>
        <w:drawing>
          <wp:inline distT="0" distB="0" distL="0" distR="0" wp14:anchorId="7231B052" wp14:editId="77464022">
            <wp:extent cx="4392801" cy="1324510"/>
            <wp:effectExtent l="0" t="0" r="8255" b="952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392801" cy="13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377F" w14:textId="794EEF68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06146045" w14:textId="5D174C6A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EntidadesTipos</w:t>
      </w:r>
      <w:proofErr w:type="spellEnd"/>
    </w:p>
    <w:p w14:paraId="61DB6648" w14:textId="0C09B022" w:rsidR="00CA35BB" w:rsidRDefault="00CA35BB" w:rsidP="00744460">
      <w:pPr>
        <w:pStyle w:val="Cuerpodetexto"/>
        <w:rPr>
          <w:b/>
          <w:bCs/>
        </w:rPr>
      </w:pPr>
      <w:r w:rsidRPr="00CA35BB">
        <w:rPr>
          <w:b/>
          <w:bCs/>
          <w:noProof/>
        </w:rPr>
        <w:drawing>
          <wp:inline distT="0" distB="0" distL="0" distR="0" wp14:anchorId="6AB6CC29" wp14:editId="01C32980">
            <wp:extent cx="2258338" cy="886183"/>
            <wp:effectExtent l="0" t="0" r="8890" b="952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58338" cy="8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8F6A" w14:textId="77777777" w:rsidR="00CA35BB" w:rsidRDefault="00CA35BB" w:rsidP="00744460">
      <w:pPr>
        <w:pStyle w:val="Cuerpodetexto"/>
      </w:pPr>
    </w:p>
    <w:p w14:paraId="56BDEE5D" w14:textId="2980923E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4F6E4192" w14:textId="4D3ABF68" w:rsidR="00744460" w:rsidRDefault="00CA35BB" w:rsidP="00744460">
      <w:pPr>
        <w:pStyle w:val="Cuerpodetexto"/>
      </w:pPr>
      <w:r w:rsidRPr="00CA35BB">
        <w:rPr>
          <w:noProof/>
        </w:rPr>
        <w:drawing>
          <wp:inline distT="0" distB="0" distL="0" distR="0" wp14:anchorId="61CDC7FB" wp14:editId="2E7DC1CD">
            <wp:extent cx="3830598" cy="1686607"/>
            <wp:effectExtent l="0" t="0" r="0" b="889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30598" cy="1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6B6F" w14:textId="77777777" w:rsidR="00744460" w:rsidRDefault="00744460" w:rsidP="00744460">
      <w:pPr>
        <w:pStyle w:val="Cuerpodetexto"/>
      </w:pPr>
      <w:r>
        <w:t>Consolidación en la grilla:</w:t>
      </w:r>
    </w:p>
    <w:p w14:paraId="63E462A7" w14:textId="39B460D3" w:rsidR="00744460" w:rsidRDefault="00CA35BB" w:rsidP="00744460">
      <w:pPr>
        <w:pStyle w:val="Cuerpodetexto"/>
      </w:pPr>
      <w:r w:rsidRPr="00CA35BB">
        <w:rPr>
          <w:noProof/>
        </w:rPr>
        <w:drawing>
          <wp:inline distT="0" distB="0" distL="0" distR="0" wp14:anchorId="57F34EAD" wp14:editId="2C1E1C63">
            <wp:extent cx="1905770" cy="914770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905770" cy="9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9EFF" w14:textId="77777777" w:rsidR="00744460" w:rsidRDefault="00744460" w:rsidP="00744460">
      <w:pPr>
        <w:pStyle w:val="Cuerpodetexto"/>
      </w:pPr>
      <w:r>
        <w:t>Comprobar duplicidad:</w:t>
      </w:r>
    </w:p>
    <w:p w14:paraId="58A23DB9" w14:textId="5FDD7A53" w:rsidR="00CA35BB" w:rsidRDefault="00CA3968" w:rsidP="00744460">
      <w:pPr>
        <w:pStyle w:val="Cuerpodetexto"/>
      </w:pPr>
      <w:r w:rsidRPr="00CA3968">
        <w:rPr>
          <w:noProof/>
          <w:color w:val="FF0000"/>
        </w:rPr>
        <w:drawing>
          <wp:inline distT="0" distB="0" distL="0" distR="0" wp14:anchorId="4EAAB671" wp14:editId="0625E34C">
            <wp:extent cx="2077290" cy="1257808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27B3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0F84C2E4" w14:textId="09AEEF49" w:rsidR="00744460" w:rsidRDefault="00CA35BB" w:rsidP="00744460">
      <w:pPr>
        <w:pStyle w:val="Cuerpodetexto"/>
      </w:pPr>
      <w:r w:rsidRPr="00CA35BB">
        <w:rPr>
          <w:noProof/>
        </w:rPr>
        <w:drawing>
          <wp:inline distT="0" distB="0" distL="0" distR="0" wp14:anchorId="171E71AE" wp14:editId="05FBDAFF">
            <wp:extent cx="3887771" cy="1696136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87771" cy="16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5587" w14:textId="77777777" w:rsidR="00744460" w:rsidRDefault="00744460" w:rsidP="00744460">
      <w:pPr>
        <w:pStyle w:val="Cuerpodetexto"/>
      </w:pPr>
      <w:r>
        <w:lastRenderedPageBreak/>
        <w:t>Consolidación en la grilla:</w:t>
      </w:r>
    </w:p>
    <w:p w14:paraId="601F1ECB" w14:textId="584E3F75" w:rsidR="00744460" w:rsidRDefault="00CA35BB" w:rsidP="00744460">
      <w:pPr>
        <w:pStyle w:val="Cuerpodetexto"/>
      </w:pPr>
      <w:r w:rsidRPr="00CA35BB">
        <w:rPr>
          <w:noProof/>
        </w:rPr>
        <w:drawing>
          <wp:inline distT="0" distB="0" distL="0" distR="0" wp14:anchorId="4CE5444B" wp14:editId="1279D474">
            <wp:extent cx="1629434" cy="1019587"/>
            <wp:effectExtent l="0" t="0" r="8890" b="952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629434" cy="10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2A3D" w14:textId="77777777" w:rsidR="00744460" w:rsidRDefault="00744460" w:rsidP="00744460">
      <w:pPr>
        <w:pStyle w:val="Cuerpodetexto"/>
      </w:pPr>
      <w:r>
        <w:t>Comprobar duplicidad:</w:t>
      </w:r>
    </w:p>
    <w:p w14:paraId="397A2D7E" w14:textId="76FCE52A" w:rsidR="00744460" w:rsidRDefault="00CA3968" w:rsidP="00744460">
      <w:pPr>
        <w:pStyle w:val="Cuerpodetexto"/>
      </w:pPr>
      <w:r w:rsidRPr="00CA3968">
        <w:rPr>
          <w:noProof/>
          <w:color w:val="FF0000"/>
        </w:rPr>
        <w:drawing>
          <wp:inline distT="0" distB="0" distL="0" distR="0" wp14:anchorId="5EF0866D" wp14:editId="4C61DB57">
            <wp:extent cx="2077290" cy="1257808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119E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1220A1E2" w14:textId="658FD75A" w:rsidR="00744460" w:rsidRDefault="00CA35BB" w:rsidP="00CA35BB">
      <w:pPr>
        <w:pStyle w:val="Cuerpodetexto"/>
      </w:pPr>
      <w:r w:rsidRPr="00CA35BB">
        <w:rPr>
          <w:noProof/>
        </w:rPr>
        <w:drawing>
          <wp:inline distT="0" distB="0" distL="0" distR="0" wp14:anchorId="3258A72C" wp14:editId="0E120D2B">
            <wp:extent cx="1800953" cy="1029116"/>
            <wp:effectExtent l="0" t="0" r="889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10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8264" w14:textId="77777777" w:rsidR="00CA35BB" w:rsidRDefault="00CA35BB" w:rsidP="00CA35BB">
      <w:pPr>
        <w:pStyle w:val="Cuerpodetexto"/>
      </w:pPr>
    </w:p>
    <w:p w14:paraId="08EF1985" w14:textId="5CBE2B92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053E43">
        <w:t xml:space="preserve"> – ok </w:t>
      </w:r>
    </w:p>
    <w:p w14:paraId="57B2C28E" w14:textId="0A2FD1FC" w:rsidR="00744460" w:rsidRDefault="00053E43" w:rsidP="00053E43">
      <w:r w:rsidRPr="00053E43">
        <w:rPr>
          <w:noProof/>
        </w:rPr>
        <w:drawing>
          <wp:inline distT="0" distB="0" distL="0" distR="0" wp14:anchorId="67977973" wp14:editId="391B26DD">
            <wp:extent cx="2620434" cy="1229222"/>
            <wp:effectExtent l="0" t="0" r="8890" b="952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620434" cy="12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A71C" w14:textId="77777777" w:rsidR="00744460" w:rsidRDefault="00744460" w:rsidP="00744460">
      <w:pPr>
        <w:pStyle w:val="Prrafodelista"/>
      </w:pPr>
    </w:p>
    <w:p w14:paraId="78510C19" w14:textId="77777777" w:rsidR="00744460" w:rsidRDefault="00744460" w:rsidP="00744460">
      <w:pPr>
        <w:pStyle w:val="Cuerpodetexto"/>
      </w:pPr>
    </w:p>
    <w:p w14:paraId="584A1F08" w14:textId="069A730F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6E3CB2F4" w14:textId="4FF109CD" w:rsidR="00053E43" w:rsidRDefault="00053E43" w:rsidP="00053E43">
      <w:pPr>
        <w:pStyle w:val="Cuerpodetexto"/>
      </w:pPr>
      <w:r w:rsidRPr="00053E43">
        <w:rPr>
          <w:noProof/>
        </w:rPr>
        <w:drawing>
          <wp:inline distT="0" distB="0" distL="0" distR="0" wp14:anchorId="6D11E9E4" wp14:editId="6346C9A9">
            <wp:extent cx="1638962" cy="1143462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638962" cy="11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1AD4" w14:textId="2C9C077D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1F77BDCF" w14:textId="3BD5A771" w:rsidR="00FA08C8" w:rsidRDefault="00FA08C8" w:rsidP="00FA08C8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Operational</w:t>
      </w:r>
      <w:proofErr w:type="spellEnd"/>
      <w:r>
        <w:rPr>
          <w:b/>
          <w:bCs/>
        </w:rPr>
        <w:t xml:space="preserve"> Status</w:t>
      </w:r>
    </w:p>
    <w:p w14:paraId="0E85692E" w14:textId="6412878C" w:rsidR="00FA08C8" w:rsidRDefault="00FA08C8" w:rsidP="00FA08C8">
      <w:pPr>
        <w:pStyle w:val="Cuerpodetexto"/>
      </w:pPr>
      <w:r w:rsidRPr="00FA08C8">
        <w:rPr>
          <w:noProof/>
        </w:rPr>
        <w:drawing>
          <wp:inline distT="0" distB="0" distL="0" distR="0" wp14:anchorId="7420A9B9" wp14:editId="241C1306">
            <wp:extent cx="3039704" cy="92429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039704" cy="9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2CE" w14:textId="77777777" w:rsidR="00FA08C8" w:rsidRDefault="00FA08C8" w:rsidP="00FA08C8">
      <w:pPr>
        <w:pStyle w:val="Cuerpodetexto"/>
      </w:pPr>
    </w:p>
    <w:p w14:paraId="4FB97694" w14:textId="77777777" w:rsidR="00FA08C8" w:rsidRDefault="00FA08C8" w:rsidP="00FA08C8">
      <w:pPr>
        <w:pStyle w:val="Cuerpodetexto"/>
        <w:numPr>
          <w:ilvl w:val="0"/>
          <w:numId w:val="3"/>
        </w:numPr>
      </w:pPr>
      <w:r>
        <w:t>Agregar</w:t>
      </w:r>
    </w:p>
    <w:p w14:paraId="1906F771" w14:textId="5EEE5154" w:rsidR="00FA08C8" w:rsidRDefault="00FA08C8" w:rsidP="00FA08C8">
      <w:pPr>
        <w:pStyle w:val="Cuerpodetexto"/>
      </w:pPr>
      <w:r w:rsidRPr="00FA08C8">
        <w:rPr>
          <w:noProof/>
        </w:rPr>
        <w:drawing>
          <wp:inline distT="0" distB="0" distL="0" distR="0" wp14:anchorId="77B2DBDA" wp14:editId="2570D8A8">
            <wp:extent cx="2731817" cy="2437149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740301" cy="24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5E34" w14:textId="77777777" w:rsidR="00FA08C8" w:rsidRDefault="00FA08C8" w:rsidP="00FA08C8">
      <w:pPr>
        <w:pStyle w:val="Cuerpodetexto"/>
      </w:pPr>
      <w:r>
        <w:t>Consolidación en la grilla:</w:t>
      </w:r>
    </w:p>
    <w:p w14:paraId="6EDDB48C" w14:textId="3D94845B" w:rsidR="00FA08C8" w:rsidRDefault="00FA08C8" w:rsidP="00FA08C8">
      <w:pPr>
        <w:pStyle w:val="Cuerpodetexto"/>
      </w:pPr>
      <w:r w:rsidRPr="00FA08C8">
        <w:rPr>
          <w:noProof/>
        </w:rPr>
        <w:drawing>
          <wp:inline distT="0" distB="0" distL="0" distR="0" wp14:anchorId="05A6649D" wp14:editId="15590BF5">
            <wp:extent cx="5400040" cy="7778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5FE3" w14:textId="77777777" w:rsidR="00FA08C8" w:rsidRDefault="00FA08C8" w:rsidP="00FA08C8">
      <w:pPr>
        <w:pStyle w:val="Cuerpodetexto"/>
      </w:pPr>
      <w:r>
        <w:t>Comprobar duplicidad:</w:t>
      </w:r>
    </w:p>
    <w:p w14:paraId="07BF5937" w14:textId="1D00E3D7" w:rsidR="00FA08C8" w:rsidRDefault="00D01755" w:rsidP="00FA08C8">
      <w:pPr>
        <w:pStyle w:val="Cuerpodetexto"/>
      </w:pPr>
      <w:r>
        <w:rPr>
          <w:noProof/>
        </w:rPr>
        <w:drawing>
          <wp:inline distT="0" distB="0" distL="0" distR="0" wp14:anchorId="36F78E31" wp14:editId="2E53B59F">
            <wp:extent cx="2094865" cy="128270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71CB" w14:textId="71E7458B" w:rsidR="00D01755" w:rsidRDefault="00D01755" w:rsidP="00FA08C8">
      <w:pPr>
        <w:pStyle w:val="Cuerpodetexto"/>
      </w:pPr>
    </w:p>
    <w:p w14:paraId="5063ECAB" w14:textId="247B29AD" w:rsidR="00D01755" w:rsidRDefault="00D01755" w:rsidP="00FA08C8">
      <w:pPr>
        <w:pStyle w:val="Cuerpodetexto"/>
      </w:pPr>
    </w:p>
    <w:p w14:paraId="23FA8540" w14:textId="5CD6B2F4" w:rsidR="00D01755" w:rsidRDefault="00D01755" w:rsidP="00FA08C8">
      <w:pPr>
        <w:pStyle w:val="Cuerpodetexto"/>
      </w:pPr>
    </w:p>
    <w:p w14:paraId="339C1827" w14:textId="06575E06" w:rsidR="00D01755" w:rsidRDefault="00D01755" w:rsidP="00FA08C8">
      <w:pPr>
        <w:pStyle w:val="Cuerpodetexto"/>
      </w:pPr>
    </w:p>
    <w:p w14:paraId="60BEB517" w14:textId="77777777" w:rsidR="00D01755" w:rsidRDefault="00D01755" w:rsidP="00FA08C8">
      <w:pPr>
        <w:pStyle w:val="Cuerpodetexto"/>
      </w:pPr>
    </w:p>
    <w:p w14:paraId="52CE4CF9" w14:textId="77777777" w:rsidR="00FA08C8" w:rsidRDefault="00FA08C8" w:rsidP="00FA08C8">
      <w:pPr>
        <w:pStyle w:val="Cuerpodetexto"/>
        <w:numPr>
          <w:ilvl w:val="0"/>
          <w:numId w:val="3"/>
        </w:numPr>
      </w:pPr>
      <w:r>
        <w:lastRenderedPageBreak/>
        <w:t>Editar</w:t>
      </w:r>
    </w:p>
    <w:p w14:paraId="4F6BDCEC" w14:textId="45F47B96" w:rsidR="00FA08C8" w:rsidRDefault="00D01755" w:rsidP="00FA08C8">
      <w:pPr>
        <w:pStyle w:val="Cuerpodetexto"/>
      </w:pPr>
      <w:r w:rsidRPr="00D01755">
        <w:rPr>
          <w:noProof/>
        </w:rPr>
        <w:drawing>
          <wp:inline distT="0" distB="0" distL="0" distR="0" wp14:anchorId="4F360AAC" wp14:editId="39538672">
            <wp:extent cx="2606286" cy="2342136"/>
            <wp:effectExtent l="0" t="0" r="381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612124" cy="23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3C39" w14:textId="77777777" w:rsidR="00FA08C8" w:rsidRDefault="00FA08C8" w:rsidP="00FA08C8">
      <w:pPr>
        <w:pStyle w:val="Cuerpodetexto"/>
      </w:pPr>
      <w:r>
        <w:t>Consolidación en la grilla:</w:t>
      </w:r>
    </w:p>
    <w:p w14:paraId="489E4587" w14:textId="524B2ED1" w:rsidR="00FA08C8" w:rsidRDefault="00D01755" w:rsidP="00FA08C8">
      <w:pPr>
        <w:pStyle w:val="Cuerpodetexto"/>
      </w:pPr>
      <w:r w:rsidRPr="00D01755">
        <w:rPr>
          <w:noProof/>
        </w:rPr>
        <w:drawing>
          <wp:inline distT="0" distB="0" distL="0" distR="0" wp14:anchorId="294FED28" wp14:editId="68643BBF">
            <wp:extent cx="5400040" cy="9271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1864" w14:textId="77777777" w:rsidR="00FA08C8" w:rsidRDefault="00FA08C8" w:rsidP="00FA08C8">
      <w:pPr>
        <w:pStyle w:val="Cuerpodetexto"/>
      </w:pPr>
      <w:r>
        <w:t>Comprobar duplicidad:</w:t>
      </w:r>
    </w:p>
    <w:p w14:paraId="355AB80E" w14:textId="00945CB5" w:rsidR="00FA08C8" w:rsidRDefault="00D01755" w:rsidP="00FA08C8">
      <w:pPr>
        <w:pStyle w:val="Cuerpodetexto"/>
      </w:pPr>
      <w:r>
        <w:rPr>
          <w:noProof/>
        </w:rPr>
        <w:drawing>
          <wp:inline distT="0" distB="0" distL="0" distR="0" wp14:anchorId="56B5363D" wp14:editId="00EE9BA1">
            <wp:extent cx="2094865" cy="1282700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B126" w14:textId="77777777" w:rsidR="00FA08C8" w:rsidRDefault="00FA08C8" w:rsidP="00FA08C8">
      <w:pPr>
        <w:pStyle w:val="Cuerpodetexto"/>
        <w:numPr>
          <w:ilvl w:val="0"/>
          <w:numId w:val="3"/>
        </w:numPr>
      </w:pPr>
      <w:r>
        <w:t>Activar/Desactivar</w:t>
      </w:r>
    </w:p>
    <w:p w14:paraId="49BFE442" w14:textId="33FD32CE" w:rsidR="00FA08C8" w:rsidRDefault="00D01755" w:rsidP="00D01755">
      <w:pPr>
        <w:pStyle w:val="Cuerpodetexto"/>
      </w:pPr>
      <w:r w:rsidRPr="00D01755">
        <w:rPr>
          <w:noProof/>
        </w:rPr>
        <w:drawing>
          <wp:inline distT="0" distB="0" distL="0" distR="0" wp14:anchorId="67A9E644" wp14:editId="7BF3A2BB">
            <wp:extent cx="2172578" cy="2220222"/>
            <wp:effectExtent l="0" t="0" r="0" b="889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172578" cy="22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D62A" w14:textId="032ECE1F" w:rsidR="00AE2968" w:rsidRDefault="00AE2968" w:rsidP="00D01755">
      <w:pPr>
        <w:pStyle w:val="Cuerpodetexto"/>
      </w:pPr>
    </w:p>
    <w:p w14:paraId="35A62BF7" w14:textId="1FD03332" w:rsidR="00AE2968" w:rsidRDefault="00AE2968" w:rsidP="00D01755">
      <w:pPr>
        <w:pStyle w:val="Cuerpodetexto"/>
      </w:pPr>
      <w:r>
        <w:lastRenderedPageBreak/>
        <w:t>Si se desactiva un registro que está por defecto, aparecerá el siguiente aviso:</w:t>
      </w:r>
    </w:p>
    <w:p w14:paraId="1148BF16" w14:textId="565D3045" w:rsidR="00AE2968" w:rsidRDefault="00AE2968" w:rsidP="00D01755">
      <w:pPr>
        <w:pStyle w:val="Cuerpodetexto"/>
      </w:pPr>
      <w:r w:rsidRPr="00AE2968">
        <w:rPr>
          <w:noProof/>
        </w:rPr>
        <w:drawing>
          <wp:inline distT="0" distB="0" distL="0" distR="0" wp14:anchorId="5011B549" wp14:editId="526492C7">
            <wp:extent cx="2658550" cy="1295924"/>
            <wp:effectExtent l="0" t="0" r="8890" b="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658550" cy="1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8FB7" w14:textId="03F046A2" w:rsidR="00FA08C8" w:rsidRDefault="00FA08C8" w:rsidP="00FA08C8">
      <w:pPr>
        <w:pStyle w:val="Cuerpodetexto"/>
        <w:numPr>
          <w:ilvl w:val="0"/>
          <w:numId w:val="3"/>
        </w:numPr>
      </w:pPr>
      <w:r>
        <w:t>Eliminar</w:t>
      </w:r>
      <w:r w:rsidR="00AE2968">
        <w:t xml:space="preserve"> – ok </w:t>
      </w:r>
    </w:p>
    <w:p w14:paraId="012A5439" w14:textId="33D26EC6" w:rsidR="00FA08C8" w:rsidRDefault="00AE2968" w:rsidP="00FA08C8">
      <w:pPr>
        <w:pStyle w:val="Prrafodelista"/>
      </w:pPr>
      <w:r w:rsidRPr="00AE2968">
        <w:rPr>
          <w:noProof/>
        </w:rPr>
        <w:drawing>
          <wp:inline distT="0" distB="0" distL="0" distR="0" wp14:anchorId="052AC268" wp14:editId="5470B8FE">
            <wp:extent cx="2677607" cy="1267337"/>
            <wp:effectExtent l="0" t="0" r="8890" b="9525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77607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511" w14:textId="63620D6C" w:rsidR="00AE2968" w:rsidRDefault="00AE2968" w:rsidP="00FA08C8">
      <w:pPr>
        <w:pStyle w:val="Prrafodelista"/>
      </w:pPr>
    </w:p>
    <w:p w14:paraId="43A9D6AE" w14:textId="389F3622" w:rsidR="00AE2968" w:rsidRDefault="00AE2968" w:rsidP="00AE2968">
      <w:r>
        <w:t xml:space="preserve">Si se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eliminar</w:t>
      </w:r>
      <w:proofErr w:type="spellEnd"/>
      <w:r>
        <w:t xml:space="preserve"> un </w:t>
      </w:r>
      <w:proofErr w:type="spellStart"/>
      <w:r>
        <w:t>registro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 xml:space="preserve">, </w:t>
      </w:r>
      <w:proofErr w:type="spellStart"/>
      <w:r>
        <w:t>aparecerá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avisto</w:t>
      </w:r>
      <w:proofErr w:type="spellEnd"/>
      <w:r>
        <w:t>:</w:t>
      </w:r>
    </w:p>
    <w:p w14:paraId="4EEC7AD6" w14:textId="1B18025C" w:rsidR="00AE2968" w:rsidRDefault="00AE2968" w:rsidP="00AE2968">
      <w:r w:rsidRPr="00AE2968">
        <w:rPr>
          <w:noProof/>
        </w:rPr>
        <w:drawing>
          <wp:inline distT="0" distB="0" distL="0" distR="0" wp14:anchorId="031F3F42" wp14:editId="60CA68CE">
            <wp:extent cx="2134463" cy="1267337"/>
            <wp:effectExtent l="0" t="0" r="0" b="952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34463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C208" w14:textId="77777777" w:rsidR="00FA08C8" w:rsidRDefault="00FA08C8" w:rsidP="00FA08C8">
      <w:pPr>
        <w:pStyle w:val="Prrafodelista"/>
      </w:pPr>
    </w:p>
    <w:p w14:paraId="6F399701" w14:textId="77777777" w:rsidR="00FA08C8" w:rsidRDefault="00FA08C8" w:rsidP="00FA08C8">
      <w:pPr>
        <w:pStyle w:val="Cuerpodetexto"/>
        <w:numPr>
          <w:ilvl w:val="0"/>
          <w:numId w:val="3"/>
        </w:numPr>
      </w:pPr>
      <w:r>
        <w:t>Defecto</w:t>
      </w:r>
    </w:p>
    <w:p w14:paraId="0F62EE76" w14:textId="5577F483" w:rsidR="00FA08C8" w:rsidRDefault="00D01755" w:rsidP="00D01755">
      <w:r>
        <w:t xml:space="preserve">Si es un </w:t>
      </w:r>
      <w:proofErr w:type="spellStart"/>
      <w:r>
        <w:t>registro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desactivo</w:t>
      </w:r>
      <w:proofErr w:type="spellEnd"/>
      <w:r>
        <w:t xml:space="preserve">, </w:t>
      </w:r>
      <w:proofErr w:type="spellStart"/>
      <w:r>
        <w:t>aparecerá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pregunta</w:t>
      </w:r>
      <w:proofErr w:type="spellEnd"/>
      <w:r>
        <w:t>:</w:t>
      </w:r>
    </w:p>
    <w:p w14:paraId="75EC2558" w14:textId="620E3296" w:rsidR="00D01755" w:rsidRDefault="00D01755" w:rsidP="00D01755">
      <w:r w:rsidRPr="00D01755">
        <w:rPr>
          <w:noProof/>
        </w:rPr>
        <w:drawing>
          <wp:inline distT="0" distB="0" distL="0" distR="0" wp14:anchorId="36458406" wp14:editId="23E6A329">
            <wp:extent cx="4411858" cy="1324510"/>
            <wp:effectExtent l="0" t="0" r="8255" b="952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411858" cy="13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8466" w14:textId="750089B8" w:rsidR="00D01755" w:rsidRDefault="00D01755" w:rsidP="00D01755"/>
    <w:p w14:paraId="30B054E6" w14:textId="280D9140" w:rsidR="00D01755" w:rsidRDefault="00D01755" w:rsidP="00D01755">
      <w:proofErr w:type="spellStart"/>
      <w:r>
        <w:t>Consolidación</w:t>
      </w:r>
      <w:proofErr w:type="spellEnd"/>
    </w:p>
    <w:p w14:paraId="2B89FAB9" w14:textId="098F3C19" w:rsidR="00D01755" w:rsidRDefault="00D01755" w:rsidP="00D01755">
      <w:r w:rsidRPr="00D01755">
        <w:rPr>
          <w:noProof/>
        </w:rPr>
        <w:drawing>
          <wp:inline distT="0" distB="0" distL="0" distR="0" wp14:anchorId="57014DEB" wp14:editId="68170B1B">
            <wp:extent cx="3173108" cy="1124404"/>
            <wp:effectExtent l="0" t="0" r="8255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1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EA53" w14:textId="77777777" w:rsidR="00FA08C8" w:rsidRDefault="00FA08C8" w:rsidP="00FA08C8">
      <w:pPr>
        <w:pStyle w:val="Cuerpodetexto"/>
      </w:pPr>
    </w:p>
    <w:p w14:paraId="2AC45A9B" w14:textId="77777777" w:rsidR="00FA08C8" w:rsidRDefault="00FA08C8" w:rsidP="00FA08C8">
      <w:pPr>
        <w:pStyle w:val="Cuerpodetexto"/>
        <w:numPr>
          <w:ilvl w:val="0"/>
          <w:numId w:val="3"/>
        </w:numPr>
      </w:pPr>
      <w:r>
        <w:lastRenderedPageBreak/>
        <w:t>Exportar</w:t>
      </w:r>
    </w:p>
    <w:p w14:paraId="3DC09097" w14:textId="27BC198A" w:rsidR="00FA08C8" w:rsidRDefault="00AE2968" w:rsidP="00744460">
      <w:pPr>
        <w:pStyle w:val="Cuerpodetexto"/>
      </w:pPr>
      <w:r w:rsidRPr="00AE2968">
        <w:rPr>
          <w:noProof/>
        </w:rPr>
        <w:drawing>
          <wp:inline distT="0" distB="0" distL="0" distR="0" wp14:anchorId="762C8E82" wp14:editId="708CB0A8">
            <wp:extent cx="5400040" cy="1400810"/>
            <wp:effectExtent l="0" t="0" r="0" b="889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65FB" w14:textId="77777777" w:rsidR="00FA08C8" w:rsidRDefault="00FA08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5C772A6A" w14:textId="3EC23A68" w:rsidR="00A137CC" w:rsidRDefault="00A137CC" w:rsidP="00A137CC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Catalog</w:t>
      </w:r>
      <w:proofErr w:type="spellEnd"/>
      <w:r>
        <w:rPr>
          <w:b/>
          <w:bCs/>
        </w:rPr>
        <w:t xml:space="preserve"> Unidades</w:t>
      </w:r>
    </w:p>
    <w:p w14:paraId="3C476E5D" w14:textId="426BC122" w:rsidR="00A137CC" w:rsidRDefault="00A137CC" w:rsidP="00A137CC">
      <w:pPr>
        <w:pStyle w:val="Cuerpodetexto"/>
        <w:rPr>
          <w:b/>
          <w:bCs/>
        </w:rPr>
      </w:pPr>
      <w:r w:rsidRPr="00A137CC">
        <w:rPr>
          <w:b/>
          <w:bCs/>
        </w:rPr>
        <w:drawing>
          <wp:inline distT="0" distB="0" distL="0" distR="0" wp14:anchorId="3ADD0779" wp14:editId="4C7489CB">
            <wp:extent cx="2401271" cy="115299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401271" cy="11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7D1" w14:textId="77777777" w:rsidR="00A137CC" w:rsidRDefault="00A137CC" w:rsidP="00A137CC">
      <w:pPr>
        <w:pStyle w:val="Cuerpodetexto"/>
      </w:pPr>
    </w:p>
    <w:p w14:paraId="62A31CC4" w14:textId="77777777" w:rsidR="00A137CC" w:rsidRDefault="00A137CC" w:rsidP="00A137CC">
      <w:pPr>
        <w:pStyle w:val="Cuerpodetexto"/>
        <w:numPr>
          <w:ilvl w:val="0"/>
          <w:numId w:val="3"/>
        </w:numPr>
      </w:pPr>
      <w:r>
        <w:t>Agregar</w:t>
      </w:r>
    </w:p>
    <w:p w14:paraId="26937980" w14:textId="34827282" w:rsidR="00A137CC" w:rsidRDefault="00A137CC" w:rsidP="00A137CC">
      <w:pPr>
        <w:pStyle w:val="Cuerpodetexto"/>
      </w:pPr>
      <w:r w:rsidRPr="00A137CC">
        <w:drawing>
          <wp:inline distT="0" distB="0" distL="0" distR="0" wp14:anchorId="0B6FA332" wp14:editId="42FBF1E6">
            <wp:extent cx="2093404" cy="1211723"/>
            <wp:effectExtent l="0" t="0" r="254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112586" cy="12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E55E" w14:textId="77777777" w:rsidR="00A137CC" w:rsidRDefault="00A137CC" w:rsidP="00A137CC">
      <w:pPr>
        <w:pStyle w:val="Cuerpodetexto"/>
      </w:pPr>
      <w:r>
        <w:t>Consolidación en la grilla:</w:t>
      </w:r>
    </w:p>
    <w:p w14:paraId="2473EDAA" w14:textId="63BFF6D1" w:rsidR="00A137CC" w:rsidRDefault="00A137CC" w:rsidP="00A137CC">
      <w:pPr>
        <w:pStyle w:val="Cuerpodetexto"/>
      </w:pPr>
      <w:r w:rsidRPr="00A137CC">
        <w:drawing>
          <wp:inline distT="0" distB="0" distL="0" distR="0" wp14:anchorId="566C9DC5" wp14:editId="3E9F4350">
            <wp:extent cx="5400040" cy="1027430"/>
            <wp:effectExtent l="0" t="0" r="0" b="127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42D" w14:textId="5B521516" w:rsidR="00A137CC" w:rsidRDefault="00A137CC" w:rsidP="00A137CC">
      <w:pPr>
        <w:pStyle w:val="Cuerpodetexto"/>
      </w:pPr>
      <w:r>
        <w:t>Comprobar duplicidad:</w:t>
      </w:r>
      <w:r w:rsidR="00AD67F2">
        <w:t xml:space="preserve"> por nombre y código</w:t>
      </w:r>
    </w:p>
    <w:p w14:paraId="2CB6FC6B" w14:textId="4CC925AF" w:rsidR="00A137CC" w:rsidRDefault="00A137CC" w:rsidP="00A137CC">
      <w:pPr>
        <w:pStyle w:val="Cuerpodetexto"/>
      </w:pPr>
      <w:r w:rsidRPr="00A137CC">
        <w:drawing>
          <wp:inline distT="0" distB="0" distL="0" distR="0" wp14:anchorId="5BB77E58" wp14:editId="50841DF1">
            <wp:extent cx="1456614" cy="857211"/>
            <wp:effectExtent l="0" t="0" r="0" b="63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465004" cy="8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65F3" w14:textId="77777777" w:rsidR="00A137CC" w:rsidRDefault="00A137CC" w:rsidP="00A137CC">
      <w:pPr>
        <w:pStyle w:val="Cuerpodetexto"/>
        <w:numPr>
          <w:ilvl w:val="0"/>
          <w:numId w:val="3"/>
        </w:numPr>
      </w:pPr>
      <w:r>
        <w:t>Editar</w:t>
      </w:r>
    </w:p>
    <w:p w14:paraId="7499BCEB" w14:textId="6EBB58F2" w:rsidR="00A137CC" w:rsidRDefault="00AD67F2" w:rsidP="00A137CC">
      <w:pPr>
        <w:pStyle w:val="Cuerpodetexto"/>
      </w:pPr>
      <w:r w:rsidRPr="00AD67F2">
        <w:drawing>
          <wp:inline distT="0" distB="0" distL="0" distR="0" wp14:anchorId="24503D9E" wp14:editId="0156E33D">
            <wp:extent cx="2622448" cy="1538110"/>
            <wp:effectExtent l="0" t="0" r="6985" b="508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631402" cy="15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7291" w14:textId="77777777" w:rsidR="00A137CC" w:rsidRDefault="00A137CC" w:rsidP="00A137CC">
      <w:pPr>
        <w:pStyle w:val="Cuerpodetexto"/>
      </w:pPr>
      <w:r>
        <w:t>Consolidación en la grilla:</w:t>
      </w:r>
    </w:p>
    <w:p w14:paraId="71C50482" w14:textId="176FC151" w:rsidR="00A137CC" w:rsidRDefault="00AD67F2" w:rsidP="00A137CC">
      <w:pPr>
        <w:pStyle w:val="Cuerpodetexto"/>
      </w:pPr>
      <w:r w:rsidRPr="00AD67F2">
        <w:lastRenderedPageBreak/>
        <w:drawing>
          <wp:inline distT="0" distB="0" distL="0" distR="0" wp14:anchorId="35580C71" wp14:editId="2367E499">
            <wp:extent cx="5400040" cy="114681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D548" w14:textId="69654956" w:rsidR="00A137CC" w:rsidRDefault="00A137CC" w:rsidP="00A137CC">
      <w:pPr>
        <w:pStyle w:val="Cuerpodetexto"/>
      </w:pPr>
      <w:r>
        <w:t>Comprobar duplicidad:</w:t>
      </w:r>
      <w:r w:rsidR="00AD67F2">
        <w:t xml:space="preserve"> por nombre y código</w:t>
      </w:r>
    </w:p>
    <w:p w14:paraId="07E4EDEC" w14:textId="52CD3773" w:rsidR="00A137CC" w:rsidRDefault="00AD67F2" w:rsidP="00A137CC">
      <w:pPr>
        <w:pStyle w:val="Cuerpodetexto"/>
      </w:pPr>
      <w:r w:rsidRPr="00A137CC">
        <w:drawing>
          <wp:inline distT="0" distB="0" distL="0" distR="0" wp14:anchorId="25D51CD5" wp14:editId="7BBFD9FD">
            <wp:extent cx="1456614" cy="857211"/>
            <wp:effectExtent l="0" t="0" r="0" b="63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465004" cy="8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2423" w14:textId="77777777" w:rsidR="00A137CC" w:rsidRDefault="00A137CC" w:rsidP="00A137CC">
      <w:pPr>
        <w:pStyle w:val="Cuerpodetexto"/>
        <w:numPr>
          <w:ilvl w:val="0"/>
          <w:numId w:val="3"/>
        </w:numPr>
      </w:pPr>
      <w:r>
        <w:t>Activar/Desactivar</w:t>
      </w:r>
    </w:p>
    <w:p w14:paraId="25DF55C4" w14:textId="6A8E3169" w:rsidR="00A137CC" w:rsidRDefault="00AD67F2" w:rsidP="00AD67F2">
      <w:pPr>
        <w:pStyle w:val="Cuerpodetexto"/>
      </w:pPr>
      <w:r w:rsidRPr="00AD67F2">
        <w:drawing>
          <wp:inline distT="0" distB="0" distL="0" distR="0" wp14:anchorId="6C0A7530" wp14:editId="683EAFCA">
            <wp:extent cx="2039174" cy="762308"/>
            <wp:effectExtent l="0" t="0" r="0" b="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39174" cy="7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0E35" w14:textId="2504ABF2" w:rsidR="00A137CC" w:rsidRDefault="00A137CC" w:rsidP="00A137CC">
      <w:pPr>
        <w:pStyle w:val="Cuerpodetexto"/>
        <w:numPr>
          <w:ilvl w:val="0"/>
          <w:numId w:val="3"/>
        </w:numPr>
      </w:pPr>
      <w:r>
        <w:t>Eliminar</w:t>
      </w:r>
      <w:r w:rsidR="00AD67F2">
        <w:t xml:space="preserve"> – ok </w:t>
      </w:r>
    </w:p>
    <w:p w14:paraId="539CC3C9" w14:textId="17B4AB43" w:rsidR="00A137CC" w:rsidRDefault="00AD67F2" w:rsidP="00AD67F2">
      <w:r w:rsidRPr="00AD67F2">
        <w:drawing>
          <wp:inline distT="0" distB="0" distL="0" distR="0" wp14:anchorId="0BF1D199" wp14:editId="57028BA9">
            <wp:extent cx="2715723" cy="1267337"/>
            <wp:effectExtent l="0" t="0" r="889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715723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ED27" w14:textId="77777777" w:rsidR="00AD67F2" w:rsidRDefault="00AD67F2" w:rsidP="00AD67F2"/>
    <w:p w14:paraId="3792D9F9" w14:textId="77777777" w:rsidR="00A137CC" w:rsidRDefault="00A137CC" w:rsidP="00A137CC">
      <w:pPr>
        <w:pStyle w:val="Cuerpodetexto"/>
      </w:pPr>
    </w:p>
    <w:p w14:paraId="17C0EAEB" w14:textId="3F451E1C" w:rsidR="00A137CC" w:rsidRDefault="00A137CC" w:rsidP="00A137CC">
      <w:pPr>
        <w:pStyle w:val="Cuerpodetexto"/>
        <w:numPr>
          <w:ilvl w:val="0"/>
          <w:numId w:val="3"/>
        </w:numPr>
      </w:pPr>
      <w:r>
        <w:t>Exportar</w:t>
      </w:r>
    </w:p>
    <w:p w14:paraId="59A0DEAE" w14:textId="0AE0E87A" w:rsidR="00AD67F2" w:rsidRDefault="00AD67F2" w:rsidP="00AD67F2">
      <w:pPr>
        <w:pStyle w:val="Cuerpodetexto"/>
      </w:pPr>
      <w:r w:rsidRPr="00AD67F2">
        <w:drawing>
          <wp:inline distT="0" distB="0" distL="0" distR="0" wp14:anchorId="7143357B" wp14:editId="3A67B37C">
            <wp:extent cx="2305982" cy="1229222"/>
            <wp:effectExtent l="0" t="0" r="0" b="9525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305982" cy="12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B472" w14:textId="77777777" w:rsidR="00A137CC" w:rsidRDefault="00A137CC" w:rsidP="00744460">
      <w:pPr>
        <w:pStyle w:val="Cuerpodetexto"/>
      </w:pPr>
    </w:p>
    <w:p w14:paraId="43BB9949" w14:textId="77777777" w:rsidR="00A137CC" w:rsidRDefault="00A137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16D2C37E" w14:textId="7365821C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r>
        <w:rPr>
          <w:b/>
          <w:bCs/>
        </w:rPr>
        <w:t>SAP Grupos Tesorerías</w:t>
      </w:r>
    </w:p>
    <w:p w14:paraId="183D5A65" w14:textId="41752A3E" w:rsidR="00BB2F2C" w:rsidRDefault="00BB2F2C" w:rsidP="00744460">
      <w:pPr>
        <w:pStyle w:val="Cuerpodetexto"/>
      </w:pPr>
      <w:r w:rsidRPr="00BB2F2C">
        <w:drawing>
          <wp:inline distT="0" distB="0" distL="0" distR="0" wp14:anchorId="46E27340" wp14:editId="6EA2DB5F">
            <wp:extent cx="1968405" cy="935298"/>
            <wp:effectExtent l="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982411" cy="94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7E88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2ADD055E" w14:textId="5769D177" w:rsidR="00744460" w:rsidRDefault="00BB2F2C" w:rsidP="00744460">
      <w:pPr>
        <w:pStyle w:val="Cuerpodetexto"/>
      </w:pPr>
      <w:r w:rsidRPr="00BB2F2C">
        <w:drawing>
          <wp:inline distT="0" distB="0" distL="0" distR="0" wp14:anchorId="11959D7F" wp14:editId="32AF6AB2">
            <wp:extent cx="1977639" cy="1197515"/>
            <wp:effectExtent l="0" t="0" r="3810" b="3175"/>
            <wp:docPr id="266" name="Imagen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994120" cy="12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B871" w14:textId="77777777" w:rsidR="00744460" w:rsidRDefault="00744460" w:rsidP="00744460">
      <w:pPr>
        <w:pStyle w:val="Cuerpodetexto"/>
      </w:pPr>
      <w:r>
        <w:t>Consolidación en la grilla:</w:t>
      </w:r>
    </w:p>
    <w:p w14:paraId="0167CA54" w14:textId="5DBD5DC1" w:rsidR="00744460" w:rsidRDefault="00BB2F2C" w:rsidP="00744460">
      <w:pPr>
        <w:pStyle w:val="Cuerpodetexto"/>
      </w:pPr>
      <w:r w:rsidRPr="00BB2F2C">
        <w:drawing>
          <wp:inline distT="0" distB="0" distL="0" distR="0" wp14:anchorId="44C2A4D5" wp14:editId="7A3A528C">
            <wp:extent cx="3039704" cy="1067231"/>
            <wp:effectExtent l="0" t="0" r="8890" b="0"/>
            <wp:docPr id="267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039704" cy="10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B4FD" w14:textId="77777777" w:rsidR="00744460" w:rsidRDefault="00744460" w:rsidP="00744460">
      <w:pPr>
        <w:pStyle w:val="Cuerpodetexto"/>
      </w:pPr>
      <w:r>
        <w:t>Comprobar duplicidad:</w:t>
      </w:r>
    </w:p>
    <w:p w14:paraId="2630F16E" w14:textId="7FD60460" w:rsidR="00744460" w:rsidRPr="00BB2F2C" w:rsidRDefault="00BB2F2C" w:rsidP="00744460">
      <w:pPr>
        <w:pStyle w:val="Cuerpodetexto"/>
        <w:rPr>
          <w:color w:val="FF0000"/>
        </w:rPr>
      </w:pPr>
      <w:r w:rsidRPr="00BB2F2C">
        <w:rPr>
          <w:color w:val="FF0000"/>
        </w:rPr>
        <w:t>Revisar: no duplica, pero no aparece el aviso de que existe registro duplicado.</w:t>
      </w:r>
    </w:p>
    <w:p w14:paraId="3EAACBAE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3954AE09" w14:textId="298B7480" w:rsidR="00744460" w:rsidRDefault="00BB2F2C" w:rsidP="00744460">
      <w:pPr>
        <w:pStyle w:val="Cuerpodetexto"/>
      </w:pPr>
      <w:r w:rsidRPr="00BB2F2C">
        <w:drawing>
          <wp:inline distT="0" distB="0" distL="0" distR="0" wp14:anchorId="660129DD" wp14:editId="25CDDDA6">
            <wp:extent cx="2121440" cy="1269690"/>
            <wp:effectExtent l="0" t="0" r="0" b="6985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137424" cy="12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6CEF" w14:textId="77777777" w:rsidR="00744460" w:rsidRDefault="00744460" w:rsidP="00744460">
      <w:pPr>
        <w:pStyle w:val="Cuerpodetexto"/>
      </w:pPr>
      <w:r>
        <w:t>Consolidación en la grilla:</w:t>
      </w:r>
    </w:p>
    <w:p w14:paraId="6550C23F" w14:textId="2E54DFC1" w:rsidR="00744460" w:rsidRDefault="00BB2F2C" w:rsidP="00744460">
      <w:pPr>
        <w:pStyle w:val="Cuerpodetexto"/>
      </w:pPr>
      <w:r w:rsidRPr="00BB2F2C">
        <w:drawing>
          <wp:inline distT="0" distB="0" distL="0" distR="0" wp14:anchorId="0918C7FB" wp14:editId="16BCABFF">
            <wp:extent cx="3144521" cy="1505559"/>
            <wp:effectExtent l="0" t="0" r="0" b="0"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144521" cy="15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D848" w14:textId="77777777" w:rsidR="00744460" w:rsidRDefault="00744460" w:rsidP="00744460">
      <w:pPr>
        <w:pStyle w:val="Cuerpodetexto"/>
      </w:pPr>
      <w:r>
        <w:lastRenderedPageBreak/>
        <w:t>Comprobar duplicidad:</w:t>
      </w:r>
    </w:p>
    <w:p w14:paraId="28BF9A1B" w14:textId="77777777" w:rsidR="00BB2F2C" w:rsidRPr="00BB2F2C" w:rsidRDefault="00BB2F2C" w:rsidP="00BB2F2C">
      <w:pPr>
        <w:pStyle w:val="Cuerpodetexto"/>
        <w:rPr>
          <w:color w:val="FF0000"/>
        </w:rPr>
      </w:pPr>
      <w:r w:rsidRPr="00BB2F2C">
        <w:rPr>
          <w:color w:val="FF0000"/>
        </w:rPr>
        <w:t>Revisar: no duplica, pero no aparece el aviso de que existe registro duplicado.</w:t>
      </w:r>
    </w:p>
    <w:p w14:paraId="2DCE2EF4" w14:textId="77777777" w:rsidR="00744460" w:rsidRDefault="00744460" w:rsidP="00744460">
      <w:pPr>
        <w:pStyle w:val="Cuerpodetexto"/>
      </w:pPr>
    </w:p>
    <w:p w14:paraId="59EC1696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512B716D" w14:textId="03FEFDC9" w:rsidR="00744460" w:rsidRDefault="00BB2F2C" w:rsidP="00BB2F2C">
      <w:pPr>
        <w:pStyle w:val="Cuerpodetexto"/>
      </w:pPr>
      <w:r w:rsidRPr="00BB2F2C">
        <w:drawing>
          <wp:inline distT="0" distB="0" distL="0" distR="0" wp14:anchorId="315F2D46" wp14:editId="2B58AD59">
            <wp:extent cx="3363685" cy="724193"/>
            <wp:effectExtent l="0" t="0" r="0" b="0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363685" cy="7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C250" w14:textId="1748A9EB" w:rsidR="00BB2F2C" w:rsidRDefault="00B87266" w:rsidP="00BB2F2C">
      <w:pPr>
        <w:pStyle w:val="Cuerpodetexto"/>
      </w:pPr>
      <w:r>
        <w:t>Si se desea desactivar un registro que está por defecto, aparecerá el siguiente aviso:</w:t>
      </w:r>
    </w:p>
    <w:p w14:paraId="59AB5731" w14:textId="3F899B72" w:rsidR="00B87266" w:rsidRDefault="00B87266" w:rsidP="00BB2F2C">
      <w:pPr>
        <w:pStyle w:val="Cuerpodetexto"/>
      </w:pPr>
      <w:r w:rsidRPr="00B87266">
        <w:drawing>
          <wp:inline distT="0" distB="0" distL="0" distR="0" wp14:anchorId="1D1D3783" wp14:editId="34974C32">
            <wp:extent cx="1687062" cy="798503"/>
            <wp:effectExtent l="0" t="0" r="8890" b="1905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695375" cy="8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42E2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</w:p>
    <w:p w14:paraId="67319B3C" w14:textId="7C342ED0" w:rsidR="00744460" w:rsidRDefault="00B87266" w:rsidP="00B87266">
      <w:r w:rsidRPr="00B87266">
        <w:drawing>
          <wp:inline distT="0" distB="0" distL="0" distR="0" wp14:anchorId="78F4CDE8" wp14:editId="628C304B">
            <wp:extent cx="2687136" cy="1267337"/>
            <wp:effectExtent l="0" t="0" r="0" b="9525"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687136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4368" w14:textId="29FB0D7F" w:rsidR="00744460" w:rsidRDefault="00B87266" w:rsidP="00B87266">
      <w:pPr>
        <w:pStyle w:val="Cuerpodetexto"/>
        <w:rPr>
          <w:noProof/>
        </w:rPr>
      </w:pPr>
      <w:r>
        <w:t>Si se desea desactivar un registro que está por defecto, aparecerá el siguiente aviso:</w:t>
      </w:r>
      <w:r w:rsidRPr="00B87266">
        <w:rPr>
          <w:noProof/>
        </w:rPr>
        <w:t xml:space="preserve"> </w:t>
      </w:r>
      <w:r w:rsidRPr="00B87266">
        <w:drawing>
          <wp:inline distT="0" distB="0" distL="0" distR="0" wp14:anchorId="6339CF37" wp14:editId="3BCF6EA3">
            <wp:extent cx="2143992" cy="1267337"/>
            <wp:effectExtent l="0" t="0" r="8890" b="9525"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143992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2A0" w14:textId="77777777" w:rsidR="00B87266" w:rsidRDefault="00B87266" w:rsidP="00B87266">
      <w:pPr>
        <w:pStyle w:val="Cuerpodetexto"/>
      </w:pPr>
    </w:p>
    <w:p w14:paraId="7EAFDB39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3B7A1005" w14:textId="0829ACD2" w:rsidR="00744460" w:rsidRDefault="00B87266" w:rsidP="00B87266">
      <w:r>
        <w:t xml:space="preserve">Si se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poner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 xml:space="preserve"> un </w:t>
      </w:r>
      <w:proofErr w:type="spellStart"/>
      <w:r>
        <w:t>registro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desactivado</w:t>
      </w:r>
      <w:proofErr w:type="spellEnd"/>
      <w:r>
        <w:t xml:space="preserve">, </w:t>
      </w:r>
      <w:proofErr w:type="spellStart"/>
      <w:r>
        <w:t>aparecerá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aviso:</w:t>
      </w:r>
    </w:p>
    <w:p w14:paraId="41D79DE0" w14:textId="7772F69C" w:rsidR="00B87266" w:rsidRDefault="00B87266" w:rsidP="00B87266">
      <w:r w:rsidRPr="00B87266">
        <w:drawing>
          <wp:inline distT="0" distB="0" distL="0" distR="0" wp14:anchorId="15B6D108" wp14:editId="217DF028">
            <wp:extent cx="4373743" cy="1229222"/>
            <wp:effectExtent l="0" t="0" r="8255" b="9525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373743" cy="12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B4D6" w14:textId="01D02601" w:rsidR="00B87266" w:rsidRDefault="00B87266" w:rsidP="00B87266">
      <w:r w:rsidRPr="00B87266">
        <w:lastRenderedPageBreak/>
        <w:drawing>
          <wp:inline distT="0" distB="0" distL="0" distR="0" wp14:anchorId="294E9FE6" wp14:editId="4859027D">
            <wp:extent cx="3325569" cy="1467443"/>
            <wp:effectExtent l="0" t="0" r="8255" b="0"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325569" cy="14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6276" w14:textId="77777777" w:rsidR="00744460" w:rsidRDefault="00744460" w:rsidP="00744460">
      <w:pPr>
        <w:pStyle w:val="Cuerpodetexto"/>
      </w:pPr>
    </w:p>
    <w:p w14:paraId="335F301F" w14:textId="19C14E47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27E4BD9B" w14:textId="4C03F04D" w:rsidR="00B87266" w:rsidRDefault="00B87266" w:rsidP="00B87266">
      <w:pPr>
        <w:pStyle w:val="Cuerpodetexto"/>
      </w:pPr>
      <w:r w:rsidRPr="00B87266">
        <w:drawing>
          <wp:inline distT="0" distB="0" distL="0" distR="0" wp14:anchorId="4E26A4BF" wp14:editId="3B8B0702">
            <wp:extent cx="3678137" cy="1048174"/>
            <wp:effectExtent l="0" t="0" r="0" b="0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678137" cy="10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2365" w14:textId="77777777" w:rsidR="00744460" w:rsidRDefault="00744460" w:rsidP="00744460">
      <w:pPr>
        <w:pStyle w:val="Cuerpodetexto"/>
      </w:pPr>
    </w:p>
    <w:p w14:paraId="644354AD" w14:textId="75E62DC2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4C52C0DA" w14:textId="78FA4E09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 w:rsidR="005F1CAB">
        <w:t>Product</w:t>
      </w:r>
      <w:proofErr w:type="spellEnd"/>
      <w:r w:rsidR="005F1CAB">
        <w:t xml:space="preserve"> </w:t>
      </w:r>
      <w:proofErr w:type="spellStart"/>
      <w:r w:rsidR="005F1CAB">
        <w:t>Catalog</w:t>
      </w:r>
      <w:proofErr w:type="spellEnd"/>
      <w:r w:rsidR="005F1CAB">
        <w:t xml:space="preserve"> </w:t>
      </w:r>
      <w:r w:rsidR="005F1CAB">
        <w:rPr>
          <w:b/>
          <w:bCs/>
        </w:rPr>
        <w:t xml:space="preserve">&gt; </w:t>
      </w:r>
      <w:r>
        <w:rPr>
          <w:b/>
          <w:bCs/>
        </w:rPr>
        <w:t>Frecuencias</w:t>
      </w:r>
    </w:p>
    <w:p w14:paraId="3590AAAD" w14:textId="149F48E8" w:rsidR="005F1CAB" w:rsidRDefault="005F1CAB" w:rsidP="00744460">
      <w:pPr>
        <w:pStyle w:val="Cuerpodetexto"/>
      </w:pPr>
      <w:r w:rsidRPr="005F1CAB">
        <w:drawing>
          <wp:inline distT="0" distB="0" distL="0" distR="0" wp14:anchorId="3DBCA4C7" wp14:editId="2F5AAE66">
            <wp:extent cx="1452562" cy="683221"/>
            <wp:effectExtent l="0" t="0" r="0" b="3175"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71232" cy="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BBD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047534C2" w14:textId="1E7A9646" w:rsidR="00744460" w:rsidRDefault="005F1CAB" w:rsidP="00744460">
      <w:pPr>
        <w:pStyle w:val="Cuerpodetexto"/>
      </w:pPr>
      <w:r w:rsidRPr="005F1CAB">
        <w:drawing>
          <wp:inline distT="0" distB="0" distL="0" distR="0" wp14:anchorId="5FE3AC22" wp14:editId="7293EDF8">
            <wp:extent cx="2439508" cy="1397920"/>
            <wp:effectExtent l="0" t="0" r="0" b="0"/>
            <wp:docPr id="315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450302" cy="14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BAD0" w14:textId="301D2793" w:rsidR="00744460" w:rsidRDefault="00744460" w:rsidP="00744460">
      <w:pPr>
        <w:pStyle w:val="Cuerpodetexto"/>
      </w:pPr>
      <w:r>
        <w:t>Consolidación en la grilla:</w:t>
      </w:r>
    </w:p>
    <w:p w14:paraId="6983FC34" w14:textId="1A50AEAF" w:rsidR="005F1CAB" w:rsidRDefault="005F1CAB" w:rsidP="00744460">
      <w:pPr>
        <w:pStyle w:val="Cuerpodetexto"/>
      </w:pPr>
      <w:r w:rsidRPr="005F1CAB">
        <w:drawing>
          <wp:inline distT="0" distB="0" distL="0" distR="0" wp14:anchorId="244A3137" wp14:editId="0ACBEE49">
            <wp:extent cx="2628900" cy="1335842"/>
            <wp:effectExtent l="0" t="0" r="0" b="0"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640261" cy="13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8A38" w14:textId="77777777" w:rsidR="00744460" w:rsidRDefault="00744460" w:rsidP="00744460">
      <w:pPr>
        <w:pStyle w:val="Cuerpodetexto"/>
      </w:pPr>
    </w:p>
    <w:p w14:paraId="649F32D9" w14:textId="4C812AB4" w:rsidR="00744460" w:rsidRDefault="00744460" w:rsidP="00744460">
      <w:pPr>
        <w:pStyle w:val="Cuerpodetexto"/>
      </w:pPr>
      <w:r>
        <w:t>Comprobar duplicidad:</w:t>
      </w:r>
    </w:p>
    <w:p w14:paraId="12502079" w14:textId="501AD4E8" w:rsidR="005F1CAB" w:rsidRDefault="005F1CAB" w:rsidP="00744460">
      <w:pPr>
        <w:pStyle w:val="Cuerpodetexto"/>
      </w:pPr>
      <w:r w:rsidRPr="005F1CAB">
        <w:drawing>
          <wp:inline distT="0" distB="0" distL="0" distR="0" wp14:anchorId="3066A113" wp14:editId="303073C1">
            <wp:extent cx="1239044" cy="733425"/>
            <wp:effectExtent l="0" t="0" r="0" b="0"/>
            <wp:docPr id="317" name="Imagen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247445" cy="7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AAFE" w14:textId="77777777" w:rsidR="00744460" w:rsidRDefault="00744460" w:rsidP="00744460">
      <w:pPr>
        <w:pStyle w:val="Cuerpodetexto"/>
      </w:pPr>
    </w:p>
    <w:p w14:paraId="12A29BEE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0344C225" w14:textId="33E411F3" w:rsidR="00744460" w:rsidRDefault="005F1CAB" w:rsidP="00744460">
      <w:pPr>
        <w:pStyle w:val="Cuerpodetexto"/>
      </w:pPr>
      <w:r w:rsidRPr="005F1CAB">
        <w:drawing>
          <wp:inline distT="0" distB="0" distL="0" distR="0" wp14:anchorId="4F91540B" wp14:editId="2BF15FE8">
            <wp:extent cx="2682399" cy="1533658"/>
            <wp:effectExtent l="0" t="0" r="3810" b="9525"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691099" cy="15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C042" w14:textId="77777777" w:rsidR="00744460" w:rsidRDefault="00744460" w:rsidP="00744460">
      <w:pPr>
        <w:pStyle w:val="Cuerpodetexto"/>
      </w:pPr>
      <w:r>
        <w:t>Consolidación en la grilla:</w:t>
      </w:r>
    </w:p>
    <w:p w14:paraId="3954945F" w14:textId="7BF59BD0" w:rsidR="00744460" w:rsidRDefault="005F1CAB" w:rsidP="00744460">
      <w:pPr>
        <w:pStyle w:val="Cuerpodetexto"/>
      </w:pPr>
      <w:r w:rsidRPr="005F1CAB">
        <w:lastRenderedPageBreak/>
        <w:drawing>
          <wp:inline distT="0" distB="0" distL="0" distR="0" wp14:anchorId="18678436" wp14:editId="3FF58E64">
            <wp:extent cx="2819256" cy="1328737"/>
            <wp:effectExtent l="0" t="0" r="635" b="5080"/>
            <wp:docPr id="319" name="Imagen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837728" cy="13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DCBF" w14:textId="77777777" w:rsidR="00744460" w:rsidRDefault="00744460" w:rsidP="00744460">
      <w:pPr>
        <w:pStyle w:val="Cuerpodetexto"/>
      </w:pPr>
      <w:r>
        <w:t>Comprobar duplicidad:</w:t>
      </w:r>
    </w:p>
    <w:p w14:paraId="5A3D7C3A" w14:textId="028BAA7D" w:rsidR="00744460" w:rsidRDefault="005F1CAB" w:rsidP="00744460">
      <w:pPr>
        <w:pStyle w:val="Cuerpodetexto"/>
      </w:pPr>
      <w:r w:rsidRPr="005F1CAB">
        <w:drawing>
          <wp:inline distT="0" distB="0" distL="0" distR="0" wp14:anchorId="43183229" wp14:editId="124923F2">
            <wp:extent cx="1239044" cy="733425"/>
            <wp:effectExtent l="0" t="0" r="0" b="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247445" cy="7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C31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6A819596" w14:textId="03F5D367" w:rsidR="00744460" w:rsidRDefault="005F1CAB" w:rsidP="005F1CAB">
      <w:pPr>
        <w:pStyle w:val="Cuerpodetexto"/>
      </w:pPr>
      <w:r w:rsidRPr="005F1CAB">
        <w:drawing>
          <wp:inline distT="0" distB="0" distL="0" distR="0" wp14:anchorId="08BBBA50" wp14:editId="370F2C94">
            <wp:extent cx="2195513" cy="814002"/>
            <wp:effectExtent l="0" t="0" r="0" b="5715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217443" cy="8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87C4" w14:textId="3F584F25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154662">
        <w:t xml:space="preserve"> – ok </w:t>
      </w:r>
    </w:p>
    <w:p w14:paraId="2DE92FBD" w14:textId="44C7DE1C" w:rsidR="00744460" w:rsidRDefault="00154662" w:rsidP="00154662">
      <w:r w:rsidRPr="00154662">
        <w:drawing>
          <wp:inline distT="0" distB="0" distL="0" distR="0" wp14:anchorId="42A0A26D" wp14:editId="164ABBED">
            <wp:extent cx="1560635" cy="714375"/>
            <wp:effectExtent l="0" t="0" r="1905" b="0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567128" cy="7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2EB7" w14:textId="77777777" w:rsidR="00744460" w:rsidRDefault="00744460" w:rsidP="00744460">
      <w:pPr>
        <w:pStyle w:val="Prrafodelista"/>
      </w:pPr>
    </w:p>
    <w:p w14:paraId="1281338C" w14:textId="34B5D265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3E554329" w14:textId="21F468F8" w:rsidR="00154662" w:rsidRDefault="00154662" w:rsidP="00154662">
      <w:pPr>
        <w:pStyle w:val="Cuerpodetexto"/>
      </w:pPr>
      <w:r w:rsidRPr="00154662">
        <w:drawing>
          <wp:inline distT="0" distB="0" distL="0" distR="0" wp14:anchorId="386BC4E4" wp14:editId="7154B046">
            <wp:extent cx="2024062" cy="1005329"/>
            <wp:effectExtent l="0" t="0" r="0" b="4445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036993" cy="10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F7B" w14:textId="00368E86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37A492B7" w14:textId="084E4186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TiposContribuyentes</w:t>
      </w:r>
      <w:proofErr w:type="spellEnd"/>
    </w:p>
    <w:p w14:paraId="3D347916" w14:textId="0B67C692" w:rsidR="00871277" w:rsidRDefault="00871277" w:rsidP="00744460">
      <w:pPr>
        <w:pStyle w:val="Cuerpodetexto"/>
      </w:pPr>
      <w:hyperlink r:id="rId225" w:history="1">
        <w:r w:rsidRPr="007804BD">
          <w:rPr>
            <w:rStyle w:val="Hipervnculo"/>
          </w:rPr>
          <w:t>http://localhost:56506/ModGlobal/pages/TiposContribuyentes.aspx</w:t>
        </w:r>
      </w:hyperlink>
    </w:p>
    <w:p w14:paraId="24988027" w14:textId="6FD4759E" w:rsidR="00871277" w:rsidRDefault="00871277" w:rsidP="00744460">
      <w:pPr>
        <w:pStyle w:val="Cuerpodetexto"/>
      </w:pPr>
      <w:r w:rsidRPr="00871277">
        <w:drawing>
          <wp:inline distT="0" distB="0" distL="0" distR="0" wp14:anchorId="44B11114" wp14:editId="57E90EA5">
            <wp:extent cx="3659079" cy="1114876"/>
            <wp:effectExtent l="0" t="0" r="0" b="952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11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BB7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0E08AF07" w14:textId="127FB85C" w:rsidR="00744460" w:rsidRDefault="00871277" w:rsidP="00744460">
      <w:pPr>
        <w:pStyle w:val="Cuerpodetexto"/>
      </w:pPr>
      <w:r w:rsidRPr="00871277">
        <w:drawing>
          <wp:inline distT="0" distB="0" distL="0" distR="0" wp14:anchorId="48D0660E" wp14:editId="766F4834">
            <wp:extent cx="1924334" cy="1137325"/>
            <wp:effectExtent l="0" t="0" r="0" b="5715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937863" cy="114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6752" w14:textId="77777777" w:rsidR="00744460" w:rsidRDefault="00744460" w:rsidP="00744460">
      <w:pPr>
        <w:pStyle w:val="Cuerpodetexto"/>
      </w:pPr>
      <w:r>
        <w:t>Consolidación en la grilla:</w:t>
      </w:r>
    </w:p>
    <w:p w14:paraId="7B9BB570" w14:textId="51DD4AC7" w:rsidR="00744460" w:rsidRDefault="00871277" w:rsidP="00744460">
      <w:pPr>
        <w:pStyle w:val="Cuerpodetexto"/>
      </w:pPr>
      <w:r w:rsidRPr="00871277">
        <w:drawing>
          <wp:inline distT="0" distB="0" distL="0" distR="0" wp14:anchorId="318A90D5" wp14:editId="4354064F">
            <wp:extent cx="2446389" cy="1518639"/>
            <wp:effectExtent l="0" t="0" r="0" b="571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454476" cy="15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853F" w14:textId="2631FA10" w:rsidR="00744460" w:rsidRDefault="00744460" w:rsidP="00744460">
      <w:pPr>
        <w:pStyle w:val="Cuerpodetexto"/>
      </w:pPr>
      <w:r>
        <w:t>Comprobar duplicidad:</w:t>
      </w:r>
    </w:p>
    <w:p w14:paraId="6653055C" w14:textId="4BEECB9B" w:rsidR="00871277" w:rsidRDefault="00871277" w:rsidP="00744460">
      <w:pPr>
        <w:pStyle w:val="Cuerpodetexto"/>
      </w:pPr>
      <w:r w:rsidRPr="00871277">
        <w:drawing>
          <wp:inline distT="0" distB="0" distL="0" distR="0" wp14:anchorId="2305DFD0" wp14:editId="21E9763A">
            <wp:extent cx="1255352" cy="757735"/>
            <wp:effectExtent l="0" t="0" r="2540" b="444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263610" cy="7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997" w14:textId="77777777" w:rsidR="00744460" w:rsidRDefault="00744460" w:rsidP="00744460">
      <w:pPr>
        <w:pStyle w:val="Cuerpodetexto"/>
      </w:pPr>
    </w:p>
    <w:p w14:paraId="7D0B5F89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385D0A60" w14:textId="096D3A79" w:rsidR="00744460" w:rsidRDefault="00871277" w:rsidP="00744460">
      <w:pPr>
        <w:pStyle w:val="Cuerpodetexto"/>
      </w:pPr>
      <w:r w:rsidRPr="00871277">
        <w:drawing>
          <wp:inline distT="0" distB="0" distL="0" distR="0" wp14:anchorId="3E68EBEE" wp14:editId="39498B8F">
            <wp:extent cx="2586022" cy="1549021"/>
            <wp:effectExtent l="0" t="0" r="508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604883" cy="1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C53D" w14:textId="77777777" w:rsidR="00744460" w:rsidRDefault="00744460" w:rsidP="00744460">
      <w:pPr>
        <w:pStyle w:val="Cuerpodetexto"/>
      </w:pPr>
      <w:r>
        <w:lastRenderedPageBreak/>
        <w:t>Consolidación en la grilla:</w:t>
      </w:r>
    </w:p>
    <w:p w14:paraId="6292901F" w14:textId="010C60D2" w:rsidR="00744460" w:rsidRDefault="00871277" w:rsidP="00744460">
      <w:pPr>
        <w:pStyle w:val="Cuerpodetexto"/>
      </w:pPr>
      <w:r w:rsidRPr="00871277">
        <w:drawing>
          <wp:inline distT="0" distB="0" distL="0" distR="0" wp14:anchorId="52EB1B20" wp14:editId="1766948D">
            <wp:extent cx="2363210" cy="1303634"/>
            <wp:effectExtent l="0" t="0" r="0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374117" cy="13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E2BC" w14:textId="77777777" w:rsidR="00744460" w:rsidRDefault="00744460" w:rsidP="00744460">
      <w:pPr>
        <w:pStyle w:val="Cuerpodetexto"/>
      </w:pPr>
      <w:r>
        <w:t>Comprobar duplicidad:</w:t>
      </w:r>
    </w:p>
    <w:p w14:paraId="159A083D" w14:textId="415FC791" w:rsidR="00744460" w:rsidRDefault="00871277" w:rsidP="00744460">
      <w:pPr>
        <w:pStyle w:val="Cuerpodetexto"/>
      </w:pPr>
      <w:r w:rsidRPr="00871277">
        <w:drawing>
          <wp:inline distT="0" distB="0" distL="0" distR="0" wp14:anchorId="1277CD9C" wp14:editId="19179B89">
            <wp:extent cx="1255352" cy="757735"/>
            <wp:effectExtent l="0" t="0" r="2540" b="4445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263610" cy="7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B9A4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Activar/Desactivar</w:t>
      </w:r>
    </w:p>
    <w:p w14:paraId="54F0AC3B" w14:textId="33293E14" w:rsidR="00744460" w:rsidRDefault="00871277" w:rsidP="00871277">
      <w:pPr>
        <w:pStyle w:val="Cuerpodetexto"/>
      </w:pPr>
      <w:r w:rsidRPr="00871277">
        <w:drawing>
          <wp:inline distT="0" distB="0" distL="0" distR="0" wp14:anchorId="5522A8C2" wp14:editId="2DB0FA03">
            <wp:extent cx="3659079" cy="752779"/>
            <wp:effectExtent l="0" t="0" r="0" b="952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7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4807" w14:textId="15A7A92C" w:rsidR="00871277" w:rsidRDefault="00871277" w:rsidP="00871277">
      <w:pPr>
        <w:pStyle w:val="Cuerpodetexto"/>
      </w:pPr>
      <w:r>
        <w:t>Si se desea desactivar un registro que está por defecto, aparecerá el siguiente aviso:</w:t>
      </w:r>
    </w:p>
    <w:p w14:paraId="5C11C224" w14:textId="5E047720" w:rsidR="00871277" w:rsidRDefault="00871277" w:rsidP="00871277">
      <w:pPr>
        <w:pStyle w:val="Cuerpodetexto"/>
      </w:pPr>
      <w:r w:rsidRPr="00871277">
        <w:drawing>
          <wp:inline distT="0" distB="0" distL="0" distR="0" wp14:anchorId="6C5AE5DB" wp14:editId="6DDBC100">
            <wp:extent cx="1746914" cy="848678"/>
            <wp:effectExtent l="0" t="0" r="5715" b="889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755239" cy="8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439A" w14:textId="4C6D6C7E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871277">
        <w:t xml:space="preserve"> – ok </w:t>
      </w:r>
    </w:p>
    <w:p w14:paraId="618A4190" w14:textId="1CE805A0" w:rsidR="00744460" w:rsidRDefault="00871277" w:rsidP="00871277">
      <w:r w:rsidRPr="00871277">
        <w:drawing>
          <wp:inline distT="0" distB="0" distL="0" distR="0" wp14:anchorId="46B71029" wp14:editId="77F3BE19">
            <wp:extent cx="2696665" cy="1305453"/>
            <wp:effectExtent l="0" t="0" r="0" b="9525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696665" cy="13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9B87" w14:textId="265739B3" w:rsidR="00871277" w:rsidRDefault="00871277" w:rsidP="00871277"/>
    <w:p w14:paraId="7B4D4F95" w14:textId="6F9C82C2" w:rsidR="00871277" w:rsidRDefault="00871277" w:rsidP="00871277">
      <w:r>
        <w:t xml:space="preserve">Si se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elimina</w:t>
      </w:r>
      <w:proofErr w:type="spellEnd"/>
      <w:r>
        <w:t xml:space="preserve"> un </w:t>
      </w:r>
      <w:proofErr w:type="spellStart"/>
      <w:r>
        <w:t>registro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 xml:space="preserve">, </w:t>
      </w:r>
      <w:proofErr w:type="spellStart"/>
      <w:r>
        <w:t>aparecerá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aviso:</w:t>
      </w:r>
    </w:p>
    <w:p w14:paraId="62513440" w14:textId="5B1FD8AF" w:rsidR="00871277" w:rsidRDefault="00871277" w:rsidP="00871277">
      <w:r w:rsidRPr="00871277">
        <w:drawing>
          <wp:inline distT="0" distB="0" distL="0" distR="0" wp14:anchorId="6FC89873" wp14:editId="7D8D5CAC">
            <wp:extent cx="2124934" cy="1248280"/>
            <wp:effectExtent l="0" t="0" r="0" b="9525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124934" cy="12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0A41" w14:textId="77777777" w:rsidR="00744460" w:rsidRDefault="00744460" w:rsidP="00744460">
      <w:pPr>
        <w:pStyle w:val="Prrafodelista"/>
      </w:pPr>
    </w:p>
    <w:p w14:paraId="39502A64" w14:textId="2512FA2E" w:rsidR="00744460" w:rsidRDefault="00744460" w:rsidP="00744460">
      <w:pPr>
        <w:pStyle w:val="Cuerpodetexto"/>
        <w:numPr>
          <w:ilvl w:val="0"/>
          <w:numId w:val="3"/>
        </w:numPr>
      </w:pPr>
      <w:r>
        <w:t>Defecto</w:t>
      </w:r>
    </w:p>
    <w:p w14:paraId="641474C0" w14:textId="55A67166" w:rsidR="00871277" w:rsidRDefault="00871277" w:rsidP="00871277">
      <w:pPr>
        <w:pStyle w:val="Cuerpodetexto"/>
      </w:pPr>
      <w:r>
        <w:t>Si un registro está desactivado y se pulsa sobre el botón defecto, aparecerá el siguiente aviso.</w:t>
      </w:r>
    </w:p>
    <w:p w14:paraId="537722CE" w14:textId="6D592853" w:rsidR="00744460" w:rsidRDefault="00871277" w:rsidP="00871277">
      <w:r w:rsidRPr="00871277">
        <w:drawing>
          <wp:inline distT="0" distB="0" distL="0" distR="0" wp14:anchorId="7785DCA5" wp14:editId="065279B0">
            <wp:extent cx="2320120" cy="675221"/>
            <wp:effectExtent l="0" t="0" r="4445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339519" cy="6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E2EE" w14:textId="3C4A71CB" w:rsidR="00871277" w:rsidRDefault="00871277" w:rsidP="00871277"/>
    <w:p w14:paraId="0EFC4E78" w14:textId="1BFD3DE0" w:rsidR="00871277" w:rsidRDefault="00871277" w:rsidP="00871277">
      <w:r w:rsidRPr="00871277">
        <w:drawing>
          <wp:inline distT="0" distB="0" distL="0" distR="0" wp14:anchorId="5D3B6CBA" wp14:editId="4BC6F7CF">
            <wp:extent cx="3716252" cy="476443"/>
            <wp:effectExtent l="0" t="0" r="0" b="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716252" cy="4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1694" w14:textId="1860DC19" w:rsidR="00871277" w:rsidRDefault="00871277" w:rsidP="00871277"/>
    <w:p w14:paraId="56E864A0" w14:textId="77777777" w:rsidR="00871277" w:rsidRDefault="00871277" w:rsidP="00871277"/>
    <w:p w14:paraId="1C7F28EE" w14:textId="77777777" w:rsidR="00744460" w:rsidRDefault="00744460" w:rsidP="00744460">
      <w:pPr>
        <w:pStyle w:val="Cuerpodetexto"/>
      </w:pPr>
    </w:p>
    <w:p w14:paraId="5552021C" w14:textId="2287FC3C" w:rsidR="00744460" w:rsidRDefault="00744460" w:rsidP="00744460">
      <w:pPr>
        <w:pStyle w:val="Cuerpodetexto"/>
        <w:numPr>
          <w:ilvl w:val="0"/>
          <w:numId w:val="3"/>
        </w:numPr>
      </w:pPr>
      <w:r>
        <w:t>Exportar</w:t>
      </w:r>
    </w:p>
    <w:p w14:paraId="55E45E8A" w14:textId="5CC777D2" w:rsidR="00871277" w:rsidRDefault="00871277" w:rsidP="00871277">
      <w:pPr>
        <w:pStyle w:val="Cuerpodetexto"/>
      </w:pPr>
      <w:r w:rsidRPr="00871277">
        <w:drawing>
          <wp:inline distT="0" distB="0" distL="0" distR="0" wp14:anchorId="6B4C9F55" wp14:editId="75897D3B">
            <wp:extent cx="3544733" cy="1200635"/>
            <wp:effectExtent l="0" t="0" r="0" b="0"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544733" cy="1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1E80" w14:textId="77777777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468BA676" w14:textId="2EE6CBE9" w:rsidR="00744460" w:rsidRDefault="00744460" w:rsidP="00744460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WorkFlows</w:t>
      </w:r>
      <w:proofErr w:type="spellEnd"/>
    </w:p>
    <w:p w14:paraId="6729667C" w14:textId="31C4FC6E" w:rsidR="006D0DD4" w:rsidRDefault="006D0DD4" w:rsidP="00744460">
      <w:pPr>
        <w:pStyle w:val="Cuerpodetexto"/>
      </w:pPr>
      <w:r w:rsidRPr="006D0DD4">
        <w:rPr>
          <w:noProof/>
        </w:rPr>
        <w:drawing>
          <wp:inline distT="0" distB="0" distL="0" distR="0" wp14:anchorId="6D14E445" wp14:editId="365C4F21">
            <wp:extent cx="5400040" cy="1066165"/>
            <wp:effectExtent l="0" t="0" r="0" b="63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DC06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Agregar</w:t>
      </w:r>
    </w:p>
    <w:p w14:paraId="556EC63E" w14:textId="53AE55CB" w:rsidR="00744460" w:rsidRDefault="006D0DD4" w:rsidP="00744460">
      <w:pPr>
        <w:pStyle w:val="Cuerpodetexto"/>
      </w:pPr>
      <w:r w:rsidRPr="006D0DD4">
        <w:rPr>
          <w:noProof/>
        </w:rPr>
        <w:drawing>
          <wp:inline distT="0" distB="0" distL="0" distR="0" wp14:anchorId="621E2B4E" wp14:editId="3A703204">
            <wp:extent cx="3420858" cy="2429857"/>
            <wp:effectExtent l="0" t="0" r="8255" b="889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420858" cy="24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204D" w14:textId="77777777" w:rsidR="00744460" w:rsidRDefault="00744460" w:rsidP="00744460">
      <w:pPr>
        <w:pStyle w:val="Cuerpodetexto"/>
      </w:pPr>
      <w:r>
        <w:t>Consolidación en la grilla:</w:t>
      </w:r>
    </w:p>
    <w:p w14:paraId="53BBF367" w14:textId="30850D56" w:rsidR="00744460" w:rsidRDefault="006D0DD4" w:rsidP="00744460">
      <w:pPr>
        <w:pStyle w:val="Cuerpodetexto"/>
      </w:pPr>
      <w:r w:rsidRPr="006D0DD4">
        <w:rPr>
          <w:noProof/>
        </w:rPr>
        <w:drawing>
          <wp:inline distT="0" distB="0" distL="0" distR="0" wp14:anchorId="7B5D7C12" wp14:editId="4C6DCAF4">
            <wp:extent cx="2629963" cy="2096347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629963" cy="20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08E" w14:textId="4C7A9CE7" w:rsidR="00744460" w:rsidRDefault="00744460" w:rsidP="00744460">
      <w:pPr>
        <w:pStyle w:val="Cuerpodetexto"/>
      </w:pPr>
      <w:r>
        <w:t>Comprobar duplicidad:</w:t>
      </w:r>
      <w:r w:rsidR="00837A36">
        <w:t xml:space="preserve"> comprobado por nombre y código</w:t>
      </w:r>
    </w:p>
    <w:p w14:paraId="35BD3E78" w14:textId="3477FFA5" w:rsidR="006D0DD4" w:rsidRDefault="00837A36" w:rsidP="00744460">
      <w:pPr>
        <w:pStyle w:val="Cuerpodetexto"/>
      </w:pPr>
      <w:r w:rsidRPr="00837A36">
        <w:rPr>
          <w:noProof/>
          <w:color w:val="FF0000"/>
        </w:rPr>
        <w:drawing>
          <wp:inline distT="0" distB="0" distL="0" distR="0" wp14:anchorId="7A9733C8" wp14:editId="15AA6D81">
            <wp:extent cx="2077290" cy="1257808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3267" w14:textId="77777777" w:rsidR="00744460" w:rsidRDefault="00744460" w:rsidP="00744460">
      <w:pPr>
        <w:pStyle w:val="Cuerpodetexto"/>
        <w:numPr>
          <w:ilvl w:val="0"/>
          <w:numId w:val="3"/>
        </w:numPr>
      </w:pPr>
      <w:r>
        <w:t>Editar</w:t>
      </w:r>
    </w:p>
    <w:p w14:paraId="58C99D84" w14:textId="0EACC99B" w:rsidR="00744460" w:rsidRDefault="006D0DD4" w:rsidP="00744460">
      <w:pPr>
        <w:pStyle w:val="Cuerpodetexto"/>
      </w:pPr>
      <w:r w:rsidRPr="006D0DD4">
        <w:rPr>
          <w:noProof/>
        </w:rPr>
        <w:lastRenderedPageBreak/>
        <w:drawing>
          <wp:inline distT="0" distB="0" distL="0" distR="0" wp14:anchorId="15BEFABB" wp14:editId="5AA58CFB">
            <wp:extent cx="3458973" cy="2496559"/>
            <wp:effectExtent l="0" t="0" r="8255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458973" cy="24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3C9" w14:textId="77777777" w:rsidR="00744460" w:rsidRDefault="00744460" w:rsidP="00744460">
      <w:pPr>
        <w:pStyle w:val="Cuerpodetexto"/>
      </w:pPr>
      <w:r>
        <w:t>Consolidación en la grilla:</w:t>
      </w:r>
    </w:p>
    <w:p w14:paraId="0179EFE7" w14:textId="0D533368" w:rsidR="00744460" w:rsidRDefault="006D0DD4" w:rsidP="00744460">
      <w:pPr>
        <w:pStyle w:val="Cuerpodetexto"/>
      </w:pPr>
      <w:r w:rsidRPr="006D0DD4">
        <w:rPr>
          <w:noProof/>
        </w:rPr>
        <w:drawing>
          <wp:inline distT="0" distB="0" distL="0" distR="0" wp14:anchorId="4BE7E337" wp14:editId="1A0484EE">
            <wp:extent cx="2515617" cy="1658020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515617" cy="1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2824" w14:textId="77777777" w:rsidR="00744460" w:rsidRDefault="00744460" w:rsidP="00744460">
      <w:pPr>
        <w:pStyle w:val="Cuerpodetexto"/>
      </w:pPr>
      <w:r>
        <w:t>Comprobar duplicidad:</w:t>
      </w:r>
    </w:p>
    <w:p w14:paraId="0111C1E7" w14:textId="7A725D59" w:rsidR="00744460" w:rsidRDefault="00837A36" w:rsidP="00744460">
      <w:pPr>
        <w:pStyle w:val="Cuerpodetexto"/>
      </w:pPr>
      <w:r w:rsidRPr="00837A36">
        <w:rPr>
          <w:noProof/>
          <w:color w:val="FF0000"/>
        </w:rPr>
        <w:drawing>
          <wp:inline distT="0" distB="0" distL="0" distR="0" wp14:anchorId="10742263" wp14:editId="5257D79A">
            <wp:extent cx="2077290" cy="1257808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0D61" w14:textId="6323C26E" w:rsidR="00744460" w:rsidRDefault="00744460" w:rsidP="00744460">
      <w:pPr>
        <w:pStyle w:val="Cuerpodetexto"/>
        <w:numPr>
          <w:ilvl w:val="0"/>
          <w:numId w:val="3"/>
        </w:numPr>
      </w:pPr>
      <w:r>
        <w:t>Eliminar</w:t>
      </w:r>
      <w:r w:rsidR="00777EB5">
        <w:t xml:space="preserve"> – ok </w:t>
      </w:r>
    </w:p>
    <w:p w14:paraId="3FFD0F0A" w14:textId="6DDE33DD" w:rsidR="00744460" w:rsidRDefault="00777EB5" w:rsidP="00777EB5">
      <w:r w:rsidRPr="00777EB5">
        <w:rPr>
          <w:noProof/>
        </w:rPr>
        <w:drawing>
          <wp:inline distT="0" distB="0" distL="0" distR="0" wp14:anchorId="007899BA" wp14:editId="2DAE328A">
            <wp:extent cx="2763367" cy="1295924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763367" cy="1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D370" w14:textId="77777777" w:rsidR="00744460" w:rsidRDefault="00744460" w:rsidP="00744460">
      <w:pPr>
        <w:pStyle w:val="Prrafodelista"/>
      </w:pPr>
    </w:p>
    <w:p w14:paraId="353B7F33" w14:textId="77777777" w:rsidR="00744460" w:rsidRDefault="00744460" w:rsidP="00744460">
      <w:pPr>
        <w:pStyle w:val="Cuerpodetexto"/>
      </w:pPr>
    </w:p>
    <w:p w14:paraId="4806602E" w14:textId="75899856" w:rsidR="00744460" w:rsidRDefault="007444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7055B372" w14:textId="2F3C2B9D" w:rsidR="005D2B7C" w:rsidRDefault="005D2B7C" w:rsidP="005D2B7C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WorkFlowEstados</w:t>
      </w:r>
      <w:proofErr w:type="spellEnd"/>
    </w:p>
    <w:p w14:paraId="3261E14E" w14:textId="04FD6E3E" w:rsidR="00777EB5" w:rsidRDefault="00777EB5" w:rsidP="005D2B7C">
      <w:pPr>
        <w:pStyle w:val="Cuerpodetexto"/>
      </w:pPr>
      <w:r w:rsidRPr="00777EB5">
        <w:rPr>
          <w:noProof/>
        </w:rPr>
        <w:drawing>
          <wp:inline distT="0" distB="0" distL="0" distR="0" wp14:anchorId="134C2EC8" wp14:editId="6CAB5C36">
            <wp:extent cx="3687666" cy="809952"/>
            <wp:effectExtent l="0" t="0" r="8255" b="952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687666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649" w14:textId="77777777" w:rsidR="00777EB5" w:rsidRDefault="00777EB5" w:rsidP="005D2B7C">
      <w:pPr>
        <w:pStyle w:val="Cuerpodetexto"/>
      </w:pPr>
    </w:p>
    <w:p w14:paraId="22D2228A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Agregar</w:t>
      </w:r>
    </w:p>
    <w:p w14:paraId="7283C100" w14:textId="52D430CF" w:rsidR="005D2B7C" w:rsidRDefault="00777EB5" w:rsidP="005D2B7C">
      <w:pPr>
        <w:pStyle w:val="Cuerpodetexto"/>
      </w:pPr>
      <w:r w:rsidRPr="00777EB5">
        <w:rPr>
          <w:noProof/>
        </w:rPr>
        <w:drawing>
          <wp:inline distT="0" distB="0" distL="0" distR="0" wp14:anchorId="316151E3" wp14:editId="624EC2FB">
            <wp:extent cx="5400040" cy="4287520"/>
            <wp:effectExtent l="0" t="0" r="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1808" w14:textId="77777777" w:rsidR="005D2B7C" w:rsidRDefault="005D2B7C" w:rsidP="005D2B7C">
      <w:pPr>
        <w:pStyle w:val="Cuerpodetexto"/>
      </w:pPr>
      <w:r>
        <w:t>Consolidación en la grilla:</w:t>
      </w:r>
    </w:p>
    <w:p w14:paraId="09F6CEA4" w14:textId="215C63CD" w:rsidR="005D2B7C" w:rsidRDefault="00777EB5" w:rsidP="005D2B7C">
      <w:pPr>
        <w:pStyle w:val="Cuerpodetexto"/>
      </w:pPr>
      <w:r w:rsidRPr="00777EB5">
        <w:rPr>
          <w:noProof/>
        </w:rPr>
        <w:drawing>
          <wp:inline distT="0" distB="0" distL="0" distR="0" wp14:anchorId="706D81AB" wp14:editId="29EAC960">
            <wp:extent cx="5400040" cy="365760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3FC" w14:textId="77777777" w:rsidR="005D2B7C" w:rsidRDefault="005D2B7C" w:rsidP="005D2B7C">
      <w:pPr>
        <w:pStyle w:val="Cuerpodetexto"/>
      </w:pPr>
      <w:r>
        <w:t>Comprobar duplicidad:</w:t>
      </w:r>
    </w:p>
    <w:p w14:paraId="39A5A368" w14:textId="2EC93F19" w:rsidR="005D2B7C" w:rsidRDefault="00777EB5" w:rsidP="005D2B7C">
      <w:pPr>
        <w:pStyle w:val="Cuerpodetexto"/>
      </w:pPr>
      <w:r w:rsidRPr="00641286">
        <w:rPr>
          <w:noProof/>
        </w:rPr>
        <w:drawing>
          <wp:inline distT="0" distB="0" distL="0" distR="0" wp14:anchorId="79865CAC" wp14:editId="329E3456">
            <wp:extent cx="2077290" cy="1257808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7729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A619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lastRenderedPageBreak/>
        <w:t>Editar</w:t>
      </w:r>
    </w:p>
    <w:p w14:paraId="5642D456" w14:textId="2B8E0CC7" w:rsidR="005D2B7C" w:rsidRDefault="00777EB5" w:rsidP="005D2B7C">
      <w:pPr>
        <w:pStyle w:val="Cuerpodetexto"/>
      </w:pPr>
      <w:r w:rsidRPr="00777EB5">
        <w:rPr>
          <w:noProof/>
        </w:rPr>
        <w:drawing>
          <wp:inline distT="0" distB="0" distL="0" distR="0" wp14:anchorId="038CE97E" wp14:editId="73058A89">
            <wp:extent cx="5400040" cy="3900170"/>
            <wp:effectExtent l="0" t="0" r="0" b="508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D7A" w14:textId="77777777" w:rsidR="005D2B7C" w:rsidRDefault="005D2B7C" w:rsidP="005D2B7C">
      <w:pPr>
        <w:pStyle w:val="Cuerpodetexto"/>
      </w:pPr>
      <w:r>
        <w:t>Consolidación en la grilla:</w:t>
      </w:r>
    </w:p>
    <w:p w14:paraId="06B5834A" w14:textId="177C7AB0" w:rsidR="005D2B7C" w:rsidRDefault="00E737FB" w:rsidP="005D2B7C">
      <w:pPr>
        <w:pStyle w:val="Cuerpodetexto"/>
      </w:pPr>
      <w:r w:rsidRPr="00E737FB">
        <w:rPr>
          <w:noProof/>
        </w:rPr>
        <w:drawing>
          <wp:inline distT="0" distB="0" distL="0" distR="0" wp14:anchorId="1D7B73E0" wp14:editId="29621E88">
            <wp:extent cx="5400040" cy="323215"/>
            <wp:effectExtent l="0" t="0" r="0" b="63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6BEC" w14:textId="24AB3198" w:rsidR="005D2B7C" w:rsidRDefault="005D2B7C" w:rsidP="005D2B7C">
      <w:pPr>
        <w:pStyle w:val="Cuerpodetexto"/>
      </w:pPr>
      <w:r>
        <w:t>Comprobar duplicidad:</w:t>
      </w:r>
    </w:p>
    <w:p w14:paraId="569A62F8" w14:textId="0CF49251" w:rsidR="00E737FB" w:rsidRPr="00E737FB" w:rsidRDefault="00E737FB" w:rsidP="005D2B7C">
      <w:pPr>
        <w:pStyle w:val="Cuerpodetexto"/>
        <w:rPr>
          <w:color w:val="FF0000"/>
        </w:rPr>
      </w:pPr>
    </w:p>
    <w:p w14:paraId="7F8B25DB" w14:textId="6A1336B7" w:rsidR="005D2B7C" w:rsidRDefault="00E737FB" w:rsidP="005D2B7C">
      <w:pPr>
        <w:pStyle w:val="Cuerpodetexto"/>
      </w:pPr>
      <w:r w:rsidRPr="00E737FB">
        <w:rPr>
          <w:noProof/>
        </w:rPr>
        <w:drawing>
          <wp:inline distT="0" distB="0" distL="0" distR="0" wp14:anchorId="7E26F22E" wp14:editId="3725B789">
            <wp:extent cx="2096347" cy="1286395"/>
            <wp:effectExtent l="0" t="0" r="0" b="952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096347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3CC5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Activar/Desactivar</w:t>
      </w:r>
    </w:p>
    <w:p w14:paraId="40800EEF" w14:textId="3CB8F0C7" w:rsidR="005D2B7C" w:rsidRDefault="00E737FB" w:rsidP="00E737FB">
      <w:pPr>
        <w:pStyle w:val="Cuerpodetexto"/>
      </w:pPr>
      <w:r w:rsidRPr="00E737FB">
        <w:rPr>
          <w:noProof/>
        </w:rPr>
        <w:drawing>
          <wp:inline distT="0" distB="0" distL="0" distR="0" wp14:anchorId="2078FE68" wp14:editId="5CC4995F">
            <wp:extent cx="3601906" cy="1076760"/>
            <wp:effectExtent l="0" t="0" r="0" b="952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601906" cy="1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DC0F" w14:textId="157BF628" w:rsidR="00E737FB" w:rsidRDefault="00E737FB" w:rsidP="00E737FB">
      <w:pPr>
        <w:pStyle w:val="Cuerpodetexto"/>
      </w:pPr>
    </w:p>
    <w:p w14:paraId="4F9F13AE" w14:textId="24C2C810" w:rsidR="00E737FB" w:rsidRDefault="00E737FB" w:rsidP="00E737FB">
      <w:pPr>
        <w:pStyle w:val="Cuerpodetexto"/>
      </w:pPr>
    </w:p>
    <w:p w14:paraId="140B7594" w14:textId="77777777" w:rsidR="00E737FB" w:rsidRDefault="00E737FB" w:rsidP="00E737FB">
      <w:pPr>
        <w:pStyle w:val="Cuerpodetexto"/>
      </w:pPr>
      <w:r>
        <w:t>Si tienes un registro por defecto y lo quieres desactivar, aparece el siguiente aviso:</w:t>
      </w:r>
    </w:p>
    <w:p w14:paraId="16AA676A" w14:textId="77777777" w:rsidR="00E737FB" w:rsidRDefault="00E737FB" w:rsidP="00E737FB">
      <w:pPr>
        <w:pStyle w:val="Cuerpodetexto"/>
      </w:pPr>
      <w:r w:rsidRPr="00E737FB">
        <w:rPr>
          <w:noProof/>
        </w:rPr>
        <w:drawing>
          <wp:inline distT="0" distB="0" distL="0" distR="0" wp14:anchorId="224E0D46" wp14:editId="27600003">
            <wp:extent cx="2658550" cy="1286395"/>
            <wp:effectExtent l="0" t="0" r="8890" b="9525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658550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6466" w14:textId="77777777" w:rsidR="00E737FB" w:rsidRDefault="00E737FB" w:rsidP="00E737FB">
      <w:pPr>
        <w:pStyle w:val="Cuerpodetexto"/>
      </w:pPr>
    </w:p>
    <w:p w14:paraId="0BC9B79A" w14:textId="21A1652F" w:rsidR="005D2B7C" w:rsidRDefault="005D2B7C" w:rsidP="005D2B7C">
      <w:pPr>
        <w:pStyle w:val="Cuerpodetexto"/>
        <w:numPr>
          <w:ilvl w:val="0"/>
          <w:numId w:val="3"/>
        </w:numPr>
      </w:pPr>
      <w:r>
        <w:t>Eliminar</w:t>
      </w:r>
      <w:r w:rsidR="00E737FB">
        <w:t xml:space="preserve"> - ok</w:t>
      </w:r>
    </w:p>
    <w:p w14:paraId="54953B14" w14:textId="4ACAC5B5" w:rsidR="005D2B7C" w:rsidRDefault="00E737FB" w:rsidP="005D2B7C">
      <w:pPr>
        <w:pStyle w:val="Prrafodelista"/>
      </w:pPr>
      <w:r w:rsidRPr="00E737FB">
        <w:rPr>
          <w:noProof/>
        </w:rPr>
        <w:drawing>
          <wp:inline distT="0" distB="0" distL="0" distR="0" wp14:anchorId="600F8ABE" wp14:editId="4F4A7AA2">
            <wp:extent cx="2706194" cy="1248280"/>
            <wp:effectExtent l="0" t="0" r="0" b="9525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706194" cy="12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4794" w14:textId="77777777" w:rsidR="005D2B7C" w:rsidRDefault="005D2B7C" w:rsidP="005D2B7C">
      <w:pPr>
        <w:pStyle w:val="Prrafodelista"/>
      </w:pPr>
    </w:p>
    <w:p w14:paraId="64AEE662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Defecto</w:t>
      </w:r>
    </w:p>
    <w:p w14:paraId="24C933EA" w14:textId="608381D4" w:rsidR="005D2B7C" w:rsidRDefault="00E737FB" w:rsidP="00E737FB">
      <w:r>
        <w:t xml:space="preserve">Si </w:t>
      </w:r>
      <w:proofErr w:type="spellStart"/>
      <w:r>
        <w:t>seleccionamos</w:t>
      </w:r>
      <w:proofErr w:type="spellEnd"/>
      <w:r>
        <w:t xml:space="preserve"> un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desactivado</w:t>
      </w:r>
      <w:proofErr w:type="spellEnd"/>
      <w:r>
        <w:t xml:space="preserve"> y </w:t>
      </w:r>
      <w:proofErr w:type="spellStart"/>
      <w:r>
        <w:t>pulsamos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botón</w:t>
      </w:r>
      <w:proofErr w:type="spellEnd"/>
      <w:r>
        <w:t xml:space="preserve"> </w:t>
      </w:r>
      <w:proofErr w:type="spellStart"/>
      <w:r>
        <w:t>Defecto</w:t>
      </w:r>
      <w:proofErr w:type="spellEnd"/>
      <w:r>
        <w:t xml:space="preserve">, debe </w:t>
      </w:r>
      <w:proofErr w:type="spellStart"/>
      <w:r>
        <w:t>aparecer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aviso:</w:t>
      </w:r>
    </w:p>
    <w:p w14:paraId="301896FB" w14:textId="7C2CABA7" w:rsidR="00E737FB" w:rsidRPr="00E737FB" w:rsidRDefault="00E737FB" w:rsidP="00E737FB">
      <w:pPr>
        <w:rPr>
          <w:color w:val="FF0000"/>
        </w:rPr>
      </w:pPr>
      <w:proofErr w:type="spellStart"/>
      <w:r w:rsidRPr="00E737FB">
        <w:rPr>
          <w:color w:val="FF0000"/>
        </w:rPr>
        <w:t>Revisar</w:t>
      </w:r>
      <w:proofErr w:type="spellEnd"/>
      <w:r w:rsidRPr="00E737FB">
        <w:rPr>
          <w:color w:val="FF0000"/>
        </w:rPr>
        <w:t xml:space="preserve">: no </w:t>
      </w:r>
      <w:proofErr w:type="spellStart"/>
      <w:r w:rsidRPr="00E737FB">
        <w:rPr>
          <w:color w:val="FF0000"/>
        </w:rPr>
        <w:t>aparece</w:t>
      </w:r>
      <w:proofErr w:type="spellEnd"/>
      <w:r w:rsidRPr="00E737FB">
        <w:rPr>
          <w:color w:val="FF0000"/>
        </w:rPr>
        <w:t xml:space="preserve"> </w:t>
      </w:r>
      <w:proofErr w:type="spellStart"/>
      <w:r w:rsidRPr="00E737FB">
        <w:rPr>
          <w:color w:val="FF0000"/>
        </w:rPr>
        <w:t>ningún</w:t>
      </w:r>
      <w:proofErr w:type="spellEnd"/>
      <w:r w:rsidRPr="00E737FB">
        <w:rPr>
          <w:color w:val="FF0000"/>
        </w:rPr>
        <w:t xml:space="preserve"> aviso y </w:t>
      </w:r>
      <w:proofErr w:type="spellStart"/>
      <w:r w:rsidRPr="00E737FB">
        <w:rPr>
          <w:color w:val="FF0000"/>
        </w:rPr>
        <w:t>automáticamente</w:t>
      </w:r>
      <w:proofErr w:type="spellEnd"/>
      <w:r w:rsidRPr="00E737FB">
        <w:rPr>
          <w:color w:val="FF0000"/>
        </w:rPr>
        <w:t xml:space="preserve"> lo active y pone por </w:t>
      </w:r>
      <w:proofErr w:type="spellStart"/>
      <w:r w:rsidRPr="00E737FB">
        <w:rPr>
          <w:color w:val="FF0000"/>
        </w:rPr>
        <w:t>defecto</w:t>
      </w:r>
      <w:proofErr w:type="spellEnd"/>
      <w:r w:rsidRPr="00E737FB">
        <w:rPr>
          <w:color w:val="FF0000"/>
        </w:rPr>
        <w:t>.</w:t>
      </w:r>
    </w:p>
    <w:p w14:paraId="58C2116A" w14:textId="77777777" w:rsidR="00E737FB" w:rsidRDefault="00E737FB" w:rsidP="00E737FB"/>
    <w:p w14:paraId="55D96A94" w14:textId="60907EE4" w:rsidR="005D2B7C" w:rsidRDefault="005D2B7C" w:rsidP="005D2B7C">
      <w:pPr>
        <w:pStyle w:val="Cuerpodetexto"/>
      </w:pPr>
    </w:p>
    <w:p w14:paraId="10DA900D" w14:textId="47B36E20" w:rsidR="005D2B7C" w:rsidRDefault="005D2B7C" w:rsidP="005D2B7C">
      <w:pPr>
        <w:pStyle w:val="Cuerpodetexto"/>
        <w:numPr>
          <w:ilvl w:val="0"/>
          <w:numId w:val="3"/>
        </w:numPr>
      </w:pPr>
      <w:r>
        <w:t>Exportar</w:t>
      </w:r>
    </w:p>
    <w:p w14:paraId="4994A85A" w14:textId="360747A1" w:rsidR="00E737FB" w:rsidRDefault="00E737FB" w:rsidP="00E737FB">
      <w:pPr>
        <w:pStyle w:val="Cuerpodetexto"/>
      </w:pPr>
      <w:r w:rsidRPr="00E737FB">
        <w:rPr>
          <w:noProof/>
        </w:rPr>
        <w:drawing>
          <wp:inline distT="0" distB="0" distL="0" distR="0" wp14:anchorId="5053B0A5" wp14:editId="7835026E">
            <wp:extent cx="5400040" cy="337185"/>
            <wp:effectExtent l="0" t="0" r="0" b="571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CE99" w14:textId="45F4B805" w:rsidR="005D2B7C" w:rsidRDefault="005D2B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5655B9DB" w14:textId="14444164" w:rsidR="005D2B7C" w:rsidRDefault="005D2B7C" w:rsidP="005D2B7C">
      <w:pPr>
        <w:pStyle w:val="Cuerpodetexto"/>
      </w:pPr>
      <w:r>
        <w:lastRenderedPageBreak/>
        <w:t xml:space="preserve">Página: </w:t>
      </w:r>
      <w:r>
        <w:rPr>
          <w:b/>
          <w:bCs/>
        </w:rPr>
        <w:t>Zonas</w:t>
      </w:r>
    </w:p>
    <w:p w14:paraId="31C7E6B1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Agregar</w:t>
      </w:r>
    </w:p>
    <w:p w14:paraId="5CE9EFDD" w14:textId="77777777" w:rsidR="005D2B7C" w:rsidRDefault="005D2B7C" w:rsidP="005D2B7C">
      <w:pPr>
        <w:pStyle w:val="Cuerpodetexto"/>
      </w:pPr>
    </w:p>
    <w:p w14:paraId="15A3C9C7" w14:textId="77777777" w:rsidR="005D2B7C" w:rsidRDefault="005D2B7C" w:rsidP="005D2B7C">
      <w:pPr>
        <w:pStyle w:val="Cuerpodetexto"/>
      </w:pPr>
      <w:r>
        <w:t>Consolidación en la grilla:</w:t>
      </w:r>
    </w:p>
    <w:p w14:paraId="47809EA0" w14:textId="77777777" w:rsidR="005D2B7C" w:rsidRDefault="005D2B7C" w:rsidP="005D2B7C">
      <w:pPr>
        <w:pStyle w:val="Cuerpodetexto"/>
      </w:pPr>
    </w:p>
    <w:p w14:paraId="2C5236F8" w14:textId="77777777" w:rsidR="005D2B7C" w:rsidRDefault="005D2B7C" w:rsidP="005D2B7C">
      <w:pPr>
        <w:pStyle w:val="Cuerpodetexto"/>
      </w:pPr>
      <w:r>
        <w:t>Comprobar duplicidad:</w:t>
      </w:r>
    </w:p>
    <w:p w14:paraId="69138F93" w14:textId="77777777" w:rsidR="005D2B7C" w:rsidRDefault="005D2B7C" w:rsidP="005D2B7C">
      <w:pPr>
        <w:pStyle w:val="Cuerpodetexto"/>
      </w:pPr>
    </w:p>
    <w:p w14:paraId="2E77DF2F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Editar</w:t>
      </w:r>
    </w:p>
    <w:p w14:paraId="47B9CD50" w14:textId="77777777" w:rsidR="005D2B7C" w:rsidRDefault="005D2B7C" w:rsidP="005D2B7C">
      <w:pPr>
        <w:pStyle w:val="Cuerpodetexto"/>
      </w:pPr>
    </w:p>
    <w:p w14:paraId="3E065B97" w14:textId="77777777" w:rsidR="005D2B7C" w:rsidRDefault="005D2B7C" w:rsidP="005D2B7C">
      <w:pPr>
        <w:pStyle w:val="Cuerpodetexto"/>
      </w:pPr>
      <w:r>
        <w:t>Consolidación en la grilla:</w:t>
      </w:r>
    </w:p>
    <w:p w14:paraId="14F48E6B" w14:textId="77777777" w:rsidR="005D2B7C" w:rsidRDefault="005D2B7C" w:rsidP="005D2B7C">
      <w:pPr>
        <w:pStyle w:val="Cuerpodetexto"/>
      </w:pPr>
    </w:p>
    <w:p w14:paraId="05085B31" w14:textId="77777777" w:rsidR="005D2B7C" w:rsidRDefault="005D2B7C" w:rsidP="005D2B7C">
      <w:pPr>
        <w:pStyle w:val="Cuerpodetexto"/>
      </w:pPr>
      <w:r>
        <w:t>Comprobar duplicidad:</w:t>
      </w:r>
    </w:p>
    <w:p w14:paraId="2C9F22BF" w14:textId="77777777" w:rsidR="005D2B7C" w:rsidRDefault="005D2B7C" w:rsidP="005D2B7C">
      <w:pPr>
        <w:pStyle w:val="Cuerpodetexto"/>
      </w:pPr>
    </w:p>
    <w:p w14:paraId="7004B8D9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Activar/Desactivar</w:t>
      </w:r>
    </w:p>
    <w:p w14:paraId="00345745" w14:textId="77777777" w:rsidR="005D2B7C" w:rsidRDefault="005D2B7C" w:rsidP="005D2B7C">
      <w:pPr>
        <w:pStyle w:val="Cuerpodetexto"/>
        <w:ind w:left="720"/>
      </w:pPr>
    </w:p>
    <w:p w14:paraId="73049E0C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Eliminar</w:t>
      </w:r>
    </w:p>
    <w:p w14:paraId="1330241B" w14:textId="77777777" w:rsidR="005D2B7C" w:rsidRDefault="005D2B7C" w:rsidP="005D2B7C">
      <w:pPr>
        <w:pStyle w:val="Prrafodelista"/>
      </w:pPr>
    </w:p>
    <w:p w14:paraId="38E5D755" w14:textId="77777777" w:rsidR="005D2B7C" w:rsidRDefault="005D2B7C" w:rsidP="005D2B7C">
      <w:pPr>
        <w:pStyle w:val="Prrafodelista"/>
      </w:pPr>
    </w:p>
    <w:p w14:paraId="6482A235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Defecto</w:t>
      </w:r>
    </w:p>
    <w:p w14:paraId="0295AC4A" w14:textId="77777777" w:rsidR="005D2B7C" w:rsidRDefault="005D2B7C" w:rsidP="005D2B7C">
      <w:pPr>
        <w:pStyle w:val="Prrafodelista"/>
      </w:pPr>
    </w:p>
    <w:p w14:paraId="42FF4EFA" w14:textId="77777777" w:rsidR="005D2B7C" w:rsidRDefault="005D2B7C" w:rsidP="005D2B7C">
      <w:pPr>
        <w:pStyle w:val="Cuerpodetexto"/>
      </w:pPr>
    </w:p>
    <w:p w14:paraId="57859A39" w14:textId="05390A37" w:rsidR="005D2B7C" w:rsidRDefault="005D2B7C" w:rsidP="005D2B7C">
      <w:pPr>
        <w:pStyle w:val="Cuerpodetexto"/>
        <w:numPr>
          <w:ilvl w:val="0"/>
          <w:numId w:val="3"/>
        </w:numPr>
      </w:pPr>
      <w:r>
        <w:t>Exportar</w:t>
      </w:r>
    </w:p>
    <w:p w14:paraId="78499015" w14:textId="77777777" w:rsidR="005D2B7C" w:rsidRDefault="005D2B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465D8B25" w14:textId="369A32DF" w:rsidR="00CB3E33" w:rsidRDefault="00CB3E33" w:rsidP="00CB3E33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ProductCatalog</w:t>
      </w:r>
      <w:proofErr w:type="spellEnd"/>
      <w:r w:rsidR="00837A36">
        <w:rPr>
          <w:b/>
          <w:bCs/>
        </w:rPr>
        <w:t xml:space="preserve"> </w:t>
      </w:r>
      <w:r>
        <w:rPr>
          <w:b/>
          <w:bCs/>
        </w:rPr>
        <w:t>Servicios</w:t>
      </w:r>
      <w:r w:rsidR="00837A36">
        <w:rPr>
          <w:b/>
          <w:bCs/>
        </w:rPr>
        <w:t xml:space="preserve"> </w:t>
      </w:r>
      <w:r>
        <w:rPr>
          <w:b/>
          <w:bCs/>
        </w:rPr>
        <w:t>Asignados</w:t>
      </w:r>
    </w:p>
    <w:p w14:paraId="0561EB12" w14:textId="4FD79AAB" w:rsidR="00CB3E33" w:rsidRDefault="00CB3E33" w:rsidP="00CB3E33">
      <w:pPr>
        <w:pStyle w:val="Cuerpodetexto"/>
      </w:pPr>
      <w:r>
        <w:t xml:space="preserve">Acceder a Global &gt; </w:t>
      </w:r>
      <w:proofErr w:type="spellStart"/>
      <w:r>
        <w:t>ProductCatalog</w:t>
      </w:r>
      <w:proofErr w:type="spellEnd"/>
      <w:r>
        <w:t xml:space="preserve"> &gt;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&gt; </w:t>
      </w:r>
      <w:proofErr w:type="spellStart"/>
      <w:r>
        <w:t>tab</w:t>
      </w:r>
      <w:proofErr w:type="spellEnd"/>
      <w:r>
        <w:t xml:space="preserve"> Catalogues &gt; Agregar/Editar &gt; </w:t>
      </w:r>
      <w:proofErr w:type="spellStart"/>
      <w:r>
        <w:t>tab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.</w:t>
      </w:r>
    </w:p>
    <w:p w14:paraId="1D557541" w14:textId="77777777" w:rsidR="00CB3E33" w:rsidRDefault="00CB3E33" w:rsidP="00CB3E33">
      <w:pPr>
        <w:pStyle w:val="Cuerpodetexto"/>
      </w:pPr>
    </w:p>
    <w:p w14:paraId="0DAFF478" w14:textId="2F3BEB66" w:rsidR="00CB3E33" w:rsidRDefault="00CB3E33" w:rsidP="00CB3E33">
      <w:pPr>
        <w:pStyle w:val="Cuerpodetexto"/>
        <w:numPr>
          <w:ilvl w:val="0"/>
          <w:numId w:val="3"/>
        </w:numPr>
      </w:pPr>
      <w:r>
        <w:t xml:space="preserve">Agregar: al asignar un valor, automáticamente se pone el </w:t>
      </w:r>
      <w:proofErr w:type="spellStart"/>
      <w:r>
        <w:t>toogle</w:t>
      </w:r>
      <w:proofErr w:type="spellEnd"/>
      <w:r>
        <w:t xml:space="preserve"> a TRUE.</w:t>
      </w:r>
    </w:p>
    <w:p w14:paraId="324253E5" w14:textId="28C279E1" w:rsidR="00CB3E33" w:rsidRDefault="00CB3E33" w:rsidP="00CB3E33">
      <w:pPr>
        <w:pStyle w:val="Cuerpodetexto"/>
      </w:pPr>
      <w:r w:rsidRPr="00CB3E33">
        <w:rPr>
          <w:noProof/>
        </w:rPr>
        <w:drawing>
          <wp:inline distT="0" distB="0" distL="0" distR="0" wp14:anchorId="192ADD6B" wp14:editId="5A89A6C5">
            <wp:extent cx="5400040" cy="15767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DB3" w14:textId="1CBA6B06" w:rsidR="00CB3E33" w:rsidRDefault="00CB3E33" w:rsidP="00CB3E33">
      <w:pPr>
        <w:pStyle w:val="Cuerpodetexto"/>
      </w:pPr>
    </w:p>
    <w:p w14:paraId="36A88E14" w14:textId="6E1C8EED" w:rsidR="00CB3E33" w:rsidRDefault="00CB3E33" w:rsidP="00CB3E33">
      <w:pPr>
        <w:pStyle w:val="Cuerpodetexto"/>
      </w:pPr>
      <w:r>
        <w:t xml:space="preserve">También se puede poner el </w:t>
      </w:r>
      <w:proofErr w:type="spellStart"/>
      <w:r>
        <w:t>toogle</w:t>
      </w:r>
      <w:proofErr w:type="spellEnd"/>
      <w:r>
        <w:t xml:space="preserve"> a True y el valor a 0</w:t>
      </w:r>
    </w:p>
    <w:p w14:paraId="58A4174D" w14:textId="3FE10CFD" w:rsidR="00CB3E33" w:rsidRDefault="00CB3E33" w:rsidP="00CB3E33">
      <w:pPr>
        <w:pStyle w:val="Cuerpodetexto"/>
      </w:pPr>
      <w:r w:rsidRPr="00CB3E33">
        <w:rPr>
          <w:noProof/>
        </w:rPr>
        <w:drawing>
          <wp:inline distT="0" distB="0" distL="0" distR="0" wp14:anchorId="6CF7D273" wp14:editId="2FD956BB">
            <wp:extent cx="5400040" cy="9842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2392" w14:textId="77777777" w:rsidR="00CB3E33" w:rsidRDefault="00CB3E33" w:rsidP="00CB3E33">
      <w:pPr>
        <w:pStyle w:val="Cuerpodetexto"/>
      </w:pPr>
    </w:p>
    <w:p w14:paraId="359949CA" w14:textId="77777777" w:rsidR="00CB3E33" w:rsidRDefault="00CB3E33" w:rsidP="00CB3E33">
      <w:pPr>
        <w:pStyle w:val="Cuerpodetexto"/>
      </w:pPr>
      <w:r>
        <w:t>Consolidación en la grilla:</w:t>
      </w:r>
    </w:p>
    <w:p w14:paraId="54B09CCE" w14:textId="25989105" w:rsidR="00CB3E33" w:rsidRDefault="005F5658" w:rsidP="00CB3E33">
      <w:pPr>
        <w:pStyle w:val="Cuerpodetexto"/>
      </w:pPr>
      <w:r w:rsidRPr="005F5658">
        <w:rPr>
          <w:noProof/>
        </w:rPr>
        <w:drawing>
          <wp:inline distT="0" distB="0" distL="0" distR="0" wp14:anchorId="69002396" wp14:editId="40F1DD2A">
            <wp:extent cx="5400040" cy="10033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9F74" w14:textId="77777777" w:rsidR="00CB3E33" w:rsidRDefault="00CB3E33" w:rsidP="00CB3E33">
      <w:pPr>
        <w:pStyle w:val="Cuerpodetexto"/>
      </w:pPr>
    </w:p>
    <w:p w14:paraId="3E64F4A4" w14:textId="77777777" w:rsidR="00CB3E33" w:rsidRDefault="00CB3E33" w:rsidP="00CB3E33">
      <w:pPr>
        <w:pStyle w:val="Cuerpodetexto"/>
        <w:numPr>
          <w:ilvl w:val="0"/>
          <w:numId w:val="3"/>
        </w:numPr>
      </w:pPr>
      <w:r>
        <w:t>Editar</w:t>
      </w:r>
    </w:p>
    <w:p w14:paraId="76380B83" w14:textId="53ADEF8E" w:rsidR="009912B2" w:rsidRDefault="0028172B" w:rsidP="00CB3E33">
      <w:pPr>
        <w:pStyle w:val="Cuerpodetexto"/>
      </w:pPr>
      <w:r w:rsidRPr="0028172B">
        <w:rPr>
          <w:noProof/>
          <w:color w:val="FF0000"/>
        </w:rPr>
        <w:lastRenderedPageBreak/>
        <w:drawing>
          <wp:inline distT="0" distB="0" distL="0" distR="0" wp14:anchorId="267DEEC0" wp14:editId="1D4AA523">
            <wp:extent cx="5400040" cy="2763520"/>
            <wp:effectExtent l="0" t="0" r="0" b="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EB22" w14:textId="74085B4E" w:rsidR="0028172B" w:rsidRDefault="0028172B" w:rsidP="00CB3E33">
      <w:pPr>
        <w:pStyle w:val="Cuerpodetexto"/>
      </w:pPr>
    </w:p>
    <w:p w14:paraId="7FA3A503" w14:textId="799FE941" w:rsidR="0028172B" w:rsidRDefault="0028172B" w:rsidP="00CB3E33">
      <w:pPr>
        <w:pStyle w:val="Cuerpodetexto"/>
      </w:pPr>
      <w:r>
        <w:t xml:space="preserve">Consolidación: </w:t>
      </w:r>
    </w:p>
    <w:p w14:paraId="06C45449" w14:textId="6737AC2A" w:rsidR="0028172B" w:rsidRDefault="0028172B" w:rsidP="00CB3E33">
      <w:pPr>
        <w:pStyle w:val="Cuerpodetexto"/>
      </w:pPr>
      <w:r w:rsidRPr="0028172B">
        <w:rPr>
          <w:noProof/>
        </w:rPr>
        <w:drawing>
          <wp:inline distT="0" distB="0" distL="0" distR="0" wp14:anchorId="038D9CF8" wp14:editId="2DD40C27">
            <wp:extent cx="5400040" cy="2259330"/>
            <wp:effectExtent l="0" t="0" r="0" b="762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C237" w14:textId="462B9497" w:rsidR="005E4FC4" w:rsidRDefault="005E4FC4" w:rsidP="00CB3E33">
      <w:pPr>
        <w:pStyle w:val="Cuerpodetexto"/>
      </w:pPr>
    </w:p>
    <w:p w14:paraId="10F0522E" w14:textId="2046F644" w:rsidR="005E4FC4" w:rsidRDefault="005E4FC4" w:rsidP="00CB3E33">
      <w:pPr>
        <w:pStyle w:val="Cuerpodetexto"/>
      </w:pPr>
      <w:r>
        <w:t>Exportar: Panel de servicios</w:t>
      </w:r>
    </w:p>
    <w:p w14:paraId="3F48818E" w14:textId="795F604A" w:rsidR="005E4FC4" w:rsidRDefault="005E4FC4" w:rsidP="00CB3E33">
      <w:pPr>
        <w:pStyle w:val="Cuerpodetexto"/>
      </w:pPr>
      <w:r w:rsidRPr="005E4FC4">
        <w:rPr>
          <w:noProof/>
        </w:rPr>
        <w:drawing>
          <wp:inline distT="0" distB="0" distL="0" distR="0" wp14:anchorId="5AFDF92F" wp14:editId="5C4D551E">
            <wp:extent cx="2153520" cy="1029116"/>
            <wp:effectExtent l="0" t="0" r="0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153520" cy="10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B452" w14:textId="0A9A28B4" w:rsidR="005E4FC4" w:rsidRDefault="005E4FC4" w:rsidP="005E4FC4">
      <w:pPr>
        <w:pStyle w:val="Cuerpodetexto"/>
      </w:pPr>
      <w:r>
        <w:t>Exportar: Panel de Catálogos</w:t>
      </w:r>
    </w:p>
    <w:p w14:paraId="5718365D" w14:textId="55199503" w:rsidR="005E4FC4" w:rsidRDefault="005E4FC4" w:rsidP="005E4FC4">
      <w:pPr>
        <w:pStyle w:val="Cuerpodetexto"/>
      </w:pPr>
      <w:r w:rsidRPr="005E4FC4">
        <w:rPr>
          <w:noProof/>
        </w:rPr>
        <w:lastRenderedPageBreak/>
        <w:drawing>
          <wp:inline distT="0" distB="0" distL="0" distR="0" wp14:anchorId="51768814" wp14:editId="4B4F47FF">
            <wp:extent cx="5145580" cy="2077290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145580" cy="20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1286" w14:textId="77777777" w:rsidR="00CB3E33" w:rsidRDefault="00CB3E33" w:rsidP="00CB3E33">
      <w:pPr>
        <w:pStyle w:val="Cuerpodetexto"/>
      </w:pPr>
    </w:p>
    <w:p w14:paraId="4E964649" w14:textId="77777777" w:rsidR="00CB3E33" w:rsidRDefault="00CB3E33" w:rsidP="00CB3E33">
      <w:pPr>
        <w:pStyle w:val="Cuerpodetexto"/>
      </w:pPr>
    </w:p>
    <w:p w14:paraId="4AE20854" w14:textId="298DAF44" w:rsidR="00CB3E33" w:rsidRDefault="00CB3E33" w:rsidP="00CB3E33">
      <w:pPr>
        <w:pStyle w:val="Cuerpodetexto"/>
        <w:numPr>
          <w:ilvl w:val="0"/>
          <w:numId w:val="3"/>
        </w:numPr>
      </w:pPr>
      <w:r>
        <w:t>Eliminar</w:t>
      </w:r>
      <w:r w:rsidR="005E4FC4">
        <w:t xml:space="preserve">: ok </w:t>
      </w:r>
    </w:p>
    <w:p w14:paraId="6A62343E" w14:textId="0FBA345C" w:rsidR="005E4FC4" w:rsidRDefault="005E4FC4" w:rsidP="005E4FC4">
      <w:pPr>
        <w:pStyle w:val="Cuerpodetexto"/>
      </w:pPr>
      <w:r w:rsidRPr="005E4FC4">
        <w:rPr>
          <w:noProof/>
        </w:rPr>
        <w:drawing>
          <wp:inline distT="0" distB="0" distL="0" distR="0" wp14:anchorId="757755BB" wp14:editId="7E20DC7E">
            <wp:extent cx="2734780" cy="1286395"/>
            <wp:effectExtent l="0" t="0" r="8890" b="9525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734780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6E98" w14:textId="7AB4E66A" w:rsidR="005E4FC4" w:rsidRDefault="005E4FC4" w:rsidP="005E4FC4">
      <w:pPr>
        <w:pStyle w:val="Cuerpodetexto"/>
      </w:pPr>
      <w:r>
        <w:t>Si tiene registros asociados, aparecerá el siguiente aviso:</w:t>
      </w:r>
    </w:p>
    <w:p w14:paraId="08F866F9" w14:textId="7DB801B3" w:rsidR="009435E5" w:rsidRDefault="005E4FC4" w:rsidP="005E4FC4">
      <w:pPr>
        <w:pStyle w:val="Cuerpodetexto"/>
      </w:pPr>
      <w:r w:rsidRPr="005E4FC4">
        <w:rPr>
          <w:noProof/>
        </w:rPr>
        <w:drawing>
          <wp:inline distT="0" distB="0" distL="0" distR="0" wp14:anchorId="23D0C072" wp14:editId="1A73A152">
            <wp:extent cx="2906300" cy="1267337"/>
            <wp:effectExtent l="0" t="0" r="8890" b="9525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906300" cy="12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3B19" w14:textId="77777777" w:rsidR="009435E5" w:rsidRDefault="009435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6F464397" w14:textId="053FA433" w:rsidR="00E732FC" w:rsidRDefault="00E732FC" w:rsidP="00E732FC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ProductCatalog</w:t>
      </w:r>
      <w:proofErr w:type="spellEnd"/>
      <w:r>
        <w:rPr>
          <w:b/>
          <w:bCs/>
        </w:rPr>
        <w:t xml:space="preserve"> Servicios </w:t>
      </w:r>
      <w:r>
        <w:rPr>
          <w:b/>
          <w:bCs/>
        </w:rPr>
        <w:t xml:space="preserve">Pack </w:t>
      </w:r>
      <w:r>
        <w:rPr>
          <w:b/>
          <w:bCs/>
        </w:rPr>
        <w:t>Asignados</w:t>
      </w:r>
    </w:p>
    <w:p w14:paraId="759BE027" w14:textId="43F18DDE" w:rsidR="00E732FC" w:rsidRDefault="00E732FC" w:rsidP="00E732FC">
      <w:pPr>
        <w:pStyle w:val="Cuerpodetexto"/>
      </w:pPr>
      <w:r>
        <w:t xml:space="preserve">Acceder a Global &gt; </w:t>
      </w:r>
      <w:proofErr w:type="spellStart"/>
      <w:r>
        <w:t>ProductCatalog</w:t>
      </w:r>
      <w:proofErr w:type="spellEnd"/>
      <w:r>
        <w:t xml:space="preserve"> &gt;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&gt; </w:t>
      </w:r>
      <w:proofErr w:type="spellStart"/>
      <w:r>
        <w:t>tab</w:t>
      </w:r>
      <w:proofErr w:type="spellEnd"/>
      <w:r>
        <w:t xml:space="preserve"> </w:t>
      </w:r>
      <w:r>
        <w:t>Packs</w:t>
      </w:r>
      <w:r>
        <w:t xml:space="preserve"> &gt; Agregar/Editar &gt; </w:t>
      </w:r>
      <w:proofErr w:type="spellStart"/>
      <w:r>
        <w:t>tab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.</w:t>
      </w:r>
    </w:p>
    <w:p w14:paraId="77F3325F" w14:textId="77777777" w:rsidR="00E732FC" w:rsidRDefault="00E732FC" w:rsidP="00E732FC">
      <w:pPr>
        <w:pStyle w:val="Cuerpodetexto"/>
      </w:pPr>
    </w:p>
    <w:p w14:paraId="47E0709B" w14:textId="259C10BC" w:rsidR="00E732FC" w:rsidRDefault="00E732FC" w:rsidP="00E732FC">
      <w:pPr>
        <w:pStyle w:val="Cuerpodetexto"/>
        <w:numPr>
          <w:ilvl w:val="0"/>
          <w:numId w:val="3"/>
        </w:numPr>
      </w:pPr>
      <w:r>
        <w:t xml:space="preserve">Agregar: </w:t>
      </w:r>
      <w:r w:rsidR="00D81473">
        <w:t xml:space="preserve"> Activar el </w:t>
      </w:r>
      <w:proofErr w:type="spellStart"/>
      <w:r>
        <w:t>toogle</w:t>
      </w:r>
      <w:proofErr w:type="spellEnd"/>
      <w:r>
        <w:t xml:space="preserve"> a TRUE.</w:t>
      </w:r>
    </w:p>
    <w:p w14:paraId="084CBB29" w14:textId="46B5A230" w:rsidR="00E732FC" w:rsidRDefault="00D81473" w:rsidP="00E732FC">
      <w:pPr>
        <w:pStyle w:val="Cuerpodetexto"/>
      </w:pPr>
      <w:r w:rsidRPr="00D81473">
        <w:drawing>
          <wp:inline distT="0" distB="0" distL="0" distR="0" wp14:anchorId="411BD970" wp14:editId="48AD2B50">
            <wp:extent cx="3213703" cy="1442085"/>
            <wp:effectExtent l="0" t="0" r="6350" b="5715"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223052" cy="14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C700" w14:textId="77777777" w:rsidR="00E732FC" w:rsidRDefault="00E732FC" w:rsidP="00E732FC">
      <w:pPr>
        <w:pStyle w:val="Cuerpodetexto"/>
      </w:pPr>
    </w:p>
    <w:p w14:paraId="77D36F93" w14:textId="77777777" w:rsidR="00E732FC" w:rsidRDefault="00E732FC" w:rsidP="00E732FC">
      <w:pPr>
        <w:pStyle w:val="Cuerpodetexto"/>
      </w:pPr>
      <w:r>
        <w:t>Consolidación en la grilla:</w:t>
      </w:r>
    </w:p>
    <w:p w14:paraId="056C63C0" w14:textId="0A799F81" w:rsidR="00E732FC" w:rsidRDefault="00D81473" w:rsidP="00E732FC">
      <w:pPr>
        <w:pStyle w:val="Cuerpodetexto"/>
      </w:pPr>
      <w:r w:rsidRPr="00D81473">
        <w:drawing>
          <wp:inline distT="0" distB="0" distL="0" distR="0" wp14:anchorId="76E8D0F5" wp14:editId="7BF7D44A">
            <wp:extent cx="5400040" cy="1447165"/>
            <wp:effectExtent l="0" t="0" r="0" b="635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6E47" w14:textId="77777777" w:rsidR="00E732FC" w:rsidRDefault="00E732FC" w:rsidP="00E732FC">
      <w:pPr>
        <w:pStyle w:val="Cuerpodetexto"/>
      </w:pPr>
    </w:p>
    <w:p w14:paraId="4502761B" w14:textId="4BD5CF45" w:rsidR="00E732FC" w:rsidRDefault="00E732FC" w:rsidP="00E732FC">
      <w:pPr>
        <w:pStyle w:val="Cuerpodetexto"/>
        <w:numPr>
          <w:ilvl w:val="0"/>
          <w:numId w:val="3"/>
        </w:numPr>
      </w:pPr>
      <w:r>
        <w:t>Editar</w:t>
      </w:r>
      <w:r w:rsidR="00D81473">
        <w:t xml:space="preserve">: cambiar los </w:t>
      </w:r>
      <w:proofErr w:type="spellStart"/>
      <w:r w:rsidR="00D81473">
        <w:t>toggles</w:t>
      </w:r>
      <w:proofErr w:type="spellEnd"/>
      <w:r w:rsidR="00D81473">
        <w:t xml:space="preserve"> de varios servicios</w:t>
      </w:r>
    </w:p>
    <w:p w14:paraId="0A79BB42" w14:textId="52BE4095" w:rsidR="00E732FC" w:rsidRDefault="00D81473" w:rsidP="00E732FC">
      <w:pPr>
        <w:pStyle w:val="Cuerpodetexto"/>
      </w:pPr>
      <w:r w:rsidRPr="00D81473">
        <w:drawing>
          <wp:inline distT="0" distB="0" distL="0" distR="0" wp14:anchorId="67C07589" wp14:editId="5921D66F">
            <wp:extent cx="5400040" cy="2110740"/>
            <wp:effectExtent l="0" t="0" r="0" b="3810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9775" w14:textId="77777777" w:rsidR="00E732FC" w:rsidRDefault="00E732FC" w:rsidP="00E732FC">
      <w:pPr>
        <w:pStyle w:val="Cuerpodetexto"/>
      </w:pPr>
    </w:p>
    <w:p w14:paraId="6CEC6474" w14:textId="77777777" w:rsidR="00E732FC" w:rsidRDefault="00E732FC" w:rsidP="00E732FC">
      <w:pPr>
        <w:pStyle w:val="Cuerpodetexto"/>
      </w:pPr>
      <w:r>
        <w:t xml:space="preserve">Consolidación: </w:t>
      </w:r>
    </w:p>
    <w:p w14:paraId="43D6A735" w14:textId="09798336" w:rsidR="00E732FC" w:rsidRDefault="00FB3266" w:rsidP="00E732FC">
      <w:pPr>
        <w:pStyle w:val="Cuerpodetexto"/>
      </w:pPr>
      <w:r w:rsidRPr="00FB3266">
        <w:lastRenderedPageBreak/>
        <w:drawing>
          <wp:inline distT="0" distB="0" distL="0" distR="0" wp14:anchorId="15AB7713" wp14:editId="14A57B7C">
            <wp:extent cx="5400040" cy="1920240"/>
            <wp:effectExtent l="0" t="0" r="0" b="3810"/>
            <wp:docPr id="336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79D8" w14:textId="77777777" w:rsidR="00E732FC" w:rsidRDefault="00E732FC" w:rsidP="00E732FC">
      <w:pPr>
        <w:pStyle w:val="Cuerpodetexto"/>
      </w:pPr>
    </w:p>
    <w:p w14:paraId="5E2401EC" w14:textId="77777777" w:rsidR="00E732FC" w:rsidRDefault="00E732FC" w:rsidP="00E732FC">
      <w:pPr>
        <w:pStyle w:val="Cuerpodetexto"/>
      </w:pPr>
      <w:r>
        <w:t>Exportar: Panel de servicios</w:t>
      </w:r>
    </w:p>
    <w:p w14:paraId="266AAC41" w14:textId="6F2577EF" w:rsidR="00E732FC" w:rsidRDefault="00FB3266" w:rsidP="00E732FC">
      <w:pPr>
        <w:pStyle w:val="Cuerpodetexto"/>
      </w:pPr>
      <w:r w:rsidRPr="00FB3266">
        <w:drawing>
          <wp:inline distT="0" distB="0" distL="0" distR="0" wp14:anchorId="0B770104" wp14:editId="6F6EAD39">
            <wp:extent cx="3840127" cy="914770"/>
            <wp:effectExtent l="0" t="0" r="0" b="0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840127" cy="9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FA8C" w14:textId="77777777" w:rsidR="00E732FC" w:rsidRDefault="00E732FC" w:rsidP="00E732FC">
      <w:pPr>
        <w:pStyle w:val="Cuerpodetexto"/>
      </w:pPr>
    </w:p>
    <w:p w14:paraId="31889850" w14:textId="77777777" w:rsidR="00E732FC" w:rsidRDefault="00E732FC" w:rsidP="00E732FC">
      <w:pPr>
        <w:pStyle w:val="Cuerpodetexto"/>
      </w:pPr>
    </w:p>
    <w:p w14:paraId="406605E9" w14:textId="77777777" w:rsidR="00FB3266" w:rsidRDefault="00FB32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51E3685F" w14:textId="69D8E214" w:rsidR="009435E5" w:rsidRDefault="009435E5" w:rsidP="009435E5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ProductCatalog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 xml:space="preserve">Pack </w:t>
      </w:r>
      <w:r>
        <w:rPr>
          <w:b/>
          <w:bCs/>
        </w:rPr>
        <w:t xml:space="preserve"> Asignados</w:t>
      </w:r>
    </w:p>
    <w:p w14:paraId="1C27D511" w14:textId="497002B5" w:rsidR="009435E5" w:rsidRDefault="009435E5" w:rsidP="009435E5">
      <w:pPr>
        <w:pStyle w:val="Cuerpodetexto"/>
      </w:pPr>
      <w:r>
        <w:t xml:space="preserve">Acceder a Global &gt; </w:t>
      </w:r>
      <w:proofErr w:type="spellStart"/>
      <w:r>
        <w:t>ProductCatalog</w:t>
      </w:r>
      <w:proofErr w:type="spellEnd"/>
      <w:r>
        <w:t xml:space="preserve"> &gt;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&gt; </w:t>
      </w:r>
      <w:proofErr w:type="spellStart"/>
      <w:r>
        <w:t>tab</w:t>
      </w:r>
      <w:proofErr w:type="spellEnd"/>
      <w:r>
        <w:t xml:space="preserve"> Catalogues &gt; Agregar/Editar &gt; </w:t>
      </w:r>
      <w:proofErr w:type="spellStart"/>
      <w:r>
        <w:t>tab</w:t>
      </w:r>
      <w:proofErr w:type="spellEnd"/>
      <w:r>
        <w:t xml:space="preserve"> </w:t>
      </w:r>
      <w:r>
        <w:t>Packs</w:t>
      </w:r>
      <w:r>
        <w:t>.</w:t>
      </w:r>
    </w:p>
    <w:p w14:paraId="3F259B68" w14:textId="77777777" w:rsidR="009435E5" w:rsidRDefault="009435E5" w:rsidP="009435E5">
      <w:pPr>
        <w:pStyle w:val="Cuerpodetexto"/>
      </w:pPr>
    </w:p>
    <w:p w14:paraId="20C7C165" w14:textId="77777777" w:rsidR="009435E5" w:rsidRDefault="009435E5" w:rsidP="009435E5">
      <w:pPr>
        <w:pStyle w:val="Cuerpodetexto"/>
        <w:numPr>
          <w:ilvl w:val="0"/>
          <w:numId w:val="3"/>
        </w:numPr>
      </w:pPr>
      <w:r>
        <w:t xml:space="preserve">Agregar: al asignar un valor, automáticamente se pone el </w:t>
      </w:r>
      <w:proofErr w:type="spellStart"/>
      <w:r>
        <w:t>toogle</w:t>
      </w:r>
      <w:proofErr w:type="spellEnd"/>
      <w:r>
        <w:t xml:space="preserve"> a TRUE.</w:t>
      </w:r>
    </w:p>
    <w:p w14:paraId="2A5306A6" w14:textId="169925D0" w:rsidR="009435E5" w:rsidRDefault="009435E5" w:rsidP="009435E5">
      <w:pPr>
        <w:pStyle w:val="Cuerpodetexto"/>
      </w:pPr>
      <w:r w:rsidRPr="009435E5">
        <w:drawing>
          <wp:inline distT="0" distB="0" distL="0" distR="0" wp14:anchorId="0C4C4C5F" wp14:editId="104C73C9">
            <wp:extent cx="5400040" cy="1877695"/>
            <wp:effectExtent l="0" t="0" r="0" b="8255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E8AB" w14:textId="77777777" w:rsidR="009435E5" w:rsidRDefault="009435E5" w:rsidP="009435E5">
      <w:pPr>
        <w:pStyle w:val="Cuerpodetexto"/>
      </w:pPr>
    </w:p>
    <w:p w14:paraId="1214C436" w14:textId="77777777" w:rsidR="009435E5" w:rsidRDefault="009435E5" w:rsidP="009435E5">
      <w:pPr>
        <w:pStyle w:val="Cuerpodetexto"/>
      </w:pPr>
      <w:r>
        <w:t xml:space="preserve">También se puede poner el </w:t>
      </w:r>
      <w:proofErr w:type="spellStart"/>
      <w:r>
        <w:t>toogle</w:t>
      </w:r>
      <w:proofErr w:type="spellEnd"/>
      <w:r>
        <w:t xml:space="preserve"> a True y el valor a 0</w:t>
      </w:r>
    </w:p>
    <w:p w14:paraId="41B80829" w14:textId="30D83293" w:rsidR="009435E5" w:rsidRDefault="009435E5" w:rsidP="009435E5">
      <w:pPr>
        <w:pStyle w:val="Cuerpodetexto"/>
      </w:pPr>
      <w:r w:rsidRPr="009435E5">
        <w:drawing>
          <wp:inline distT="0" distB="0" distL="0" distR="0" wp14:anchorId="2BB78570" wp14:editId="3A86F09B">
            <wp:extent cx="4974061" cy="1295924"/>
            <wp:effectExtent l="0" t="0" r="0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974061" cy="1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9C8" w14:textId="481AC470" w:rsidR="00525020" w:rsidRDefault="00525020" w:rsidP="009435E5">
      <w:pPr>
        <w:pStyle w:val="Cuerpodetexto"/>
      </w:pPr>
    </w:p>
    <w:p w14:paraId="45EED33B" w14:textId="5EFF7EE5" w:rsidR="00525020" w:rsidRPr="00525020" w:rsidRDefault="00525020" w:rsidP="009435E5">
      <w:pPr>
        <w:pStyle w:val="Cuerpodetexto"/>
        <w:rPr>
          <w:color w:val="FF0000"/>
        </w:rPr>
      </w:pPr>
      <w:r w:rsidRPr="00525020">
        <w:rPr>
          <w:color w:val="FF0000"/>
        </w:rPr>
        <w:t xml:space="preserve">Revisar: el botón </w:t>
      </w:r>
      <w:proofErr w:type="spellStart"/>
      <w:r w:rsidRPr="00525020">
        <w:rPr>
          <w:color w:val="FF0000"/>
        </w:rPr>
        <w:t>Save</w:t>
      </w:r>
      <w:proofErr w:type="spellEnd"/>
      <w:r w:rsidRPr="00525020">
        <w:rPr>
          <w:color w:val="FF0000"/>
        </w:rPr>
        <w:t xml:space="preserve">, está activado. Pero si se activa el </w:t>
      </w:r>
      <w:proofErr w:type="spellStart"/>
      <w:r w:rsidRPr="00525020">
        <w:rPr>
          <w:color w:val="FF0000"/>
        </w:rPr>
        <w:t>toogle</w:t>
      </w:r>
      <w:proofErr w:type="spellEnd"/>
      <w:r w:rsidRPr="00525020">
        <w:rPr>
          <w:color w:val="FF0000"/>
        </w:rPr>
        <w:t xml:space="preserve"> o se pone precio, se guarda automáticamente, debería no estar activo el botón de guardar no??</w:t>
      </w:r>
    </w:p>
    <w:p w14:paraId="4C1DDDBE" w14:textId="77777777" w:rsidR="009435E5" w:rsidRDefault="009435E5" w:rsidP="009435E5">
      <w:pPr>
        <w:pStyle w:val="Cuerpodetexto"/>
      </w:pPr>
    </w:p>
    <w:p w14:paraId="30D09B7D" w14:textId="77777777" w:rsidR="009435E5" w:rsidRDefault="009435E5" w:rsidP="009435E5">
      <w:pPr>
        <w:pStyle w:val="Cuerpodetexto"/>
      </w:pPr>
      <w:r>
        <w:t>Consolidación en la grilla:</w:t>
      </w:r>
    </w:p>
    <w:p w14:paraId="4DE9DF9A" w14:textId="584460E1" w:rsidR="009435E5" w:rsidRDefault="00525020" w:rsidP="009435E5">
      <w:pPr>
        <w:pStyle w:val="Cuerpodetexto"/>
      </w:pPr>
      <w:r w:rsidRPr="00525020">
        <w:lastRenderedPageBreak/>
        <w:drawing>
          <wp:inline distT="0" distB="0" distL="0" distR="0" wp14:anchorId="52457446" wp14:editId="06D6DDD0">
            <wp:extent cx="5400040" cy="2703830"/>
            <wp:effectExtent l="0" t="0" r="0" b="127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4F1" w14:textId="77777777" w:rsidR="009435E5" w:rsidRDefault="009435E5" w:rsidP="009435E5">
      <w:pPr>
        <w:pStyle w:val="Cuerpodetexto"/>
      </w:pPr>
    </w:p>
    <w:p w14:paraId="06AE5DE8" w14:textId="77777777" w:rsidR="009435E5" w:rsidRDefault="009435E5" w:rsidP="009435E5">
      <w:pPr>
        <w:pStyle w:val="Cuerpodetexto"/>
        <w:numPr>
          <w:ilvl w:val="0"/>
          <w:numId w:val="3"/>
        </w:numPr>
      </w:pPr>
      <w:r>
        <w:t>Editar</w:t>
      </w:r>
    </w:p>
    <w:p w14:paraId="6A554447" w14:textId="2DC24588" w:rsidR="009435E5" w:rsidRDefault="00525020" w:rsidP="009435E5">
      <w:pPr>
        <w:pStyle w:val="Cuerpodetexto"/>
      </w:pPr>
      <w:r w:rsidRPr="00525020">
        <w:drawing>
          <wp:inline distT="0" distB="0" distL="0" distR="0" wp14:anchorId="10F24C2C" wp14:editId="7B910FC2">
            <wp:extent cx="5400040" cy="2819400"/>
            <wp:effectExtent l="0" t="0" r="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3E11" w14:textId="77777777" w:rsidR="009435E5" w:rsidRDefault="009435E5" w:rsidP="009435E5">
      <w:pPr>
        <w:pStyle w:val="Cuerpodetexto"/>
      </w:pPr>
    </w:p>
    <w:p w14:paraId="1D3F100F" w14:textId="77777777" w:rsidR="009435E5" w:rsidRDefault="009435E5" w:rsidP="009435E5">
      <w:pPr>
        <w:pStyle w:val="Cuerpodetexto"/>
      </w:pPr>
      <w:r>
        <w:t xml:space="preserve">Consolidación: </w:t>
      </w:r>
    </w:p>
    <w:p w14:paraId="1757C8EC" w14:textId="60E8C711" w:rsidR="009435E5" w:rsidRDefault="00525020" w:rsidP="009435E5">
      <w:pPr>
        <w:pStyle w:val="Cuerpodetexto"/>
      </w:pPr>
      <w:r w:rsidRPr="00525020">
        <w:lastRenderedPageBreak/>
        <w:drawing>
          <wp:inline distT="0" distB="0" distL="0" distR="0" wp14:anchorId="5D29C77E" wp14:editId="3C92D1AA">
            <wp:extent cx="5400040" cy="2040255"/>
            <wp:effectExtent l="0" t="0" r="0" b="0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56D" w14:textId="77777777" w:rsidR="009435E5" w:rsidRDefault="009435E5" w:rsidP="009435E5">
      <w:pPr>
        <w:pStyle w:val="Cuerpodetexto"/>
      </w:pPr>
    </w:p>
    <w:p w14:paraId="7A79A935" w14:textId="77777777" w:rsidR="009435E5" w:rsidRDefault="009435E5" w:rsidP="009435E5">
      <w:pPr>
        <w:pStyle w:val="Cuerpodetexto"/>
      </w:pPr>
      <w:r>
        <w:t>Exportar: Panel de servicios</w:t>
      </w:r>
    </w:p>
    <w:p w14:paraId="285D4274" w14:textId="5C79392A" w:rsidR="009435E5" w:rsidRDefault="00525020" w:rsidP="009435E5">
      <w:pPr>
        <w:pStyle w:val="Cuerpodetexto"/>
      </w:pPr>
      <w:r w:rsidRPr="00525020">
        <w:drawing>
          <wp:inline distT="0" distB="0" distL="0" distR="0" wp14:anchorId="3192E603" wp14:editId="6B8ECE30">
            <wp:extent cx="2344097" cy="867125"/>
            <wp:effectExtent l="0" t="0" r="0" b="9525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344097" cy="8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7B2" w14:textId="77777777" w:rsidR="009435E5" w:rsidRDefault="009435E5" w:rsidP="009435E5">
      <w:pPr>
        <w:pStyle w:val="Cuerpodetexto"/>
      </w:pPr>
    </w:p>
    <w:p w14:paraId="4310FC9E" w14:textId="77777777" w:rsidR="005E4FC4" w:rsidRDefault="005E4FC4" w:rsidP="005E4FC4">
      <w:pPr>
        <w:pStyle w:val="Cuerpodetexto"/>
      </w:pPr>
    </w:p>
    <w:p w14:paraId="5C66635E" w14:textId="77777777" w:rsidR="00CB3E33" w:rsidRDefault="00CB3E33" w:rsidP="00CB3E33">
      <w:pPr>
        <w:pStyle w:val="Prrafodelista"/>
      </w:pPr>
    </w:p>
    <w:p w14:paraId="5EFEF9B8" w14:textId="77777777" w:rsidR="00CB3E33" w:rsidRDefault="00CB3E33" w:rsidP="00CB3E33">
      <w:pPr>
        <w:pStyle w:val="Prrafodelista"/>
      </w:pPr>
    </w:p>
    <w:p w14:paraId="3592A804" w14:textId="77777777" w:rsidR="005E4FC4" w:rsidRDefault="005E4FC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392966FF" w14:textId="3B89EE95" w:rsidR="005D2B7C" w:rsidRDefault="005D2B7C" w:rsidP="005D2B7C">
      <w:pPr>
        <w:pStyle w:val="Cuerpodetexto"/>
        <w:rPr>
          <w:b/>
          <w:bCs/>
        </w:rPr>
      </w:pPr>
      <w:r>
        <w:lastRenderedPageBreak/>
        <w:t xml:space="preserve">Página: </w:t>
      </w:r>
      <w:proofErr w:type="spellStart"/>
      <w:r>
        <w:rPr>
          <w:b/>
          <w:bCs/>
        </w:rPr>
        <w:t>ReajustesPrecios</w:t>
      </w:r>
      <w:proofErr w:type="spellEnd"/>
    </w:p>
    <w:p w14:paraId="312C9E29" w14:textId="2EB017AC" w:rsidR="00CB3E33" w:rsidRDefault="00CB3E33" w:rsidP="00CB3E33">
      <w:pPr>
        <w:pStyle w:val="Cuerpodetexto"/>
      </w:pPr>
      <w:r>
        <w:t xml:space="preserve">Acceder a Global &gt; </w:t>
      </w:r>
      <w:proofErr w:type="spellStart"/>
      <w:r>
        <w:t>ProductCatalog</w:t>
      </w:r>
      <w:proofErr w:type="spellEnd"/>
      <w:r>
        <w:t xml:space="preserve"> &gt;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&gt; </w:t>
      </w:r>
      <w:proofErr w:type="spellStart"/>
      <w:r>
        <w:t>tab</w:t>
      </w:r>
      <w:proofErr w:type="spellEnd"/>
      <w:r>
        <w:t xml:space="preserve"> Catalogues &gt; Agregar/Editar &gt; </w:t>
      </w:r>
      <w:proofErr w:type="spellStart"/>
      <w:r>
        <w:t>tab</w:t>
      </w:r>
      <w:proofErr w:type="spellEnd"/>
      <w:r>
        <w:t xml:space="preserve"> </w:t>
      </w:r>
      <w:proofErr w:type="spellStart"/>
      <w:r>
        <w:t>PriceReadjustment</w:t>
      </w:r>
      <w:proofErr w:type="spellEnd"/>
      <w:r>
        <w:t>.</w:t>
      </w:r>
    </w:p>
    <w:p w14:paraId="41E9609F" w14:textId="77777777" w:rsidR="00CB3E33" w:rsidRDefault="00CB3E33" w:rsidP="005D2B7C">
      <w:pPr>
        <w:pStyle w:val="Cuerpodetexto"/>
      </w:pPr>
    </w:p>
    <w:p w14:paraId="046117BC" w14:textId="77777777" w:rsidR="005D2B7C" w:rsidRDefault="005D2B7C" w:rsidP="005D2B7C">
      <w:pPr>
        <w:pStyle w:val="Cuerpodetexto"/>
        <w:numPr>
          <w:ilvl w:val="0"/>
          <w:numId w:val="3"/>
        </w:numPr>
      </w:pPr>
      <w:r>
        <w:t>Agregar</w:t>
      </w:r>
    </w:p>
    <w:p w14:paraId="1BD84BA2" w14:textId="24ED7E27" w:rsidR="005D2B7C" w:rsidRDefault="00006E6C" w:rsidP="005D2B7C">
      <w:pPr>
        <w:pStyle w:val="Cuerpodetexto"/>
      </w:pPr>
      <w:r w:rsidRPr="00006E6C">
        <w:rPr>
          <w:noProof/>
        </w:rPr>
        <w:drawing>
          <wp:inline distT="0" distB="0" distL="0" distR="0" wp14:anchorId="0EAC6AD0" wp14:editId="555E7CFB">
            <wp:extent cx="5400040" cy="2508885"/>
            <wp:effectExtent l="0" t="0" r="0" b="571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7742" w14:textId="0DA4F7B2" w:rsidR="00006E6C" w:rsidRDefault="00006E6C" w:rsidP="005D2B7C">
      <w:pPr>
        <w:pStyle w:val="Cuerpodetexto"/>
      </w:pPr>
    </w:p>
    <w:p w14:paraId="0CBF1D8A" w14:textId="31F9D41E" w:rsidR="00006E6C" w:rsidRDefault="00006E6C" w:rsidP="005D2B7C">
      <w:pPr>
        <w:pStyle w:val="Cuerpodetexto"/>
      </w:pPr>
      <w:r>
        <w:t xml:space="preserve">Consolidación: </w:t>
      </w:r>
    </w:p>
    <w:p w14:paraId="584B4655" w14:textId="262A93A1" w:rsidR="00006E6C" w:rsidRDefault="00006E6C" w:rsidP="005D2B7C">
      <w:pPr>
        <w:pStyle w:val="Cuerpodetexto"/>
      </w:pPr>
      <w:r w:rsidRPr="00006E6C">
        <w:rPr>
          <w:noProof/>
        </w:rPr>
        <w:drawing>
          <wp:inline distT="0" distB="0" distL="0" distR="0" wp14:anchorId="4A6E5304" wp14:editId="1019E0CD">
            <wp:extent cx="5400040" cy="2061210"/>
            <wp:effectExtent l="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F1BB" w14:textId="4BD1D4A4" w:rsidR="005D2B7C" w:rsidRDefault="005D2B7C" w:rsidP="005D2B7C">
      <w:pPr>
        <w:pStyle w:val="Cuerpodetexto"/>
      </w:pPr>
    </w:p>
    <w:p w14:paraId="7A9F3E71" w14:textId="77777777" w:rsidR="005D2B7C" w:rsidRDefault="005D2B7C" w:rsidP="005D2B7C">
      <w:pPr>
        <w:pStyle w:val="Cuerpodetexto"/>
      </w:pPr>
    </w:p>
    <w:p w14:paraId="4A2B7434" w14:textId="4E33370A" w:rsidR="005D2B7C" w:rsidRDefault="005D2B7C" w:rsidP="005D2B7C">
      <w:pPr>
        <w:pStyle w:val="Cuerpodetexto"/>
        <w:numPr>
          <w:ilvl w:val="0"/>
          <w:numId w:val="3"/>
        </w:numPr>
      </w:pPr>
      <w:r>
        <w:t>Editar</w:t>
      </w:r>
    </w:p>
    <w:p w14:paraId="02248115" w14:textId="6534CA31" w:rsidR="00006E6C" w:rsidRDefault="00006E6C" w:rsidP="00006E6C">
      <w:pPr>
        <w:pStyle w:val="Cuerpodetexto"/>
      </w:pPr>
      <w:r>
        <w:t xml:space="preserve">Cambiar de CPI &gt; </w:t>
      </w:r>
      <w:proofErr w:type="spellStart"/>
      <w:r>
        <w:t>Fix</w:t>
      </w:r>
      <w:proofErr w:type="spellEnd"/>
      <w:r>
        <w:t xml:space="preserve"> </w:t>
      </w:r>
      <w:proofErr w:type="spellStart"/>
      <w:r>
        <w:t>Value</w:t>
      </w:r>
      <w:proofErr w:type="spellEnd"/>
    </w:p>
    <w:p w14:paraId="353D9417" w14:textId="23D4B18F" w:rsidR="00006E6C" w:rsidRDefault="00006E6C" w:rsidP="00006E6C">
      <w:pPr>
        <w:pStyle w:val="Cuerpodetexto"/>
      </w:pPr>
      <w:r w:rsidRPr="00006E6C">
        <w:rPr>
          <w:noProof/>
        </w:rPr>
        <w:lastRenderedPageBreak/>
        <w:drawing>
          <wp:inline distT="0" distB="0" distL="0" distR="0" wp14:anchorId="31AC6E20" wp14:editId="3024F336">
            <wp:extent cx="5400040" cy="2599690"/>
            <wp:effectExtent l="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DA2B" w14:textId="1493304B" w:rsidR="00006E6C" w:rsidRDefault="00006E6C" w:rsidP="00006E6C">
      <w:pPr>
        <w:pStyle w:val="Cuerpodetexto"/>
      </w:pPr>
      <w:r w:rsidRPr="00006E6C">
        <w:rPr>
          <w:noProof/>
        </w:rPr>
        <w:drawing>
          <wp:inline distT="0" distB="0" distL="0" distR="0" wp14:anchorId="1E6817C9" wp14:editId="2BA7F37D">
            <wp:extent cx="5400040" cy="2199640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045" w14:textId="41733A25" w:rsidR="00006E6C" w:rsidRDefault="00006E6C" w:rsidP="00006E6C">
      <w:pPr>
        <w:pStyle w:val="Cuerpodetexto"/>
        <w:rPr>
          <w:color w:val="FF0000"/>
        </w:rPr>
      </w:pPr>
      <w:r w:rsidRPr="00006E6C">
        <w:rPr>
          <w:color w:val="FF0000"/>
        </w:rPr>
        <w:t>Revisar: en la imagen anterior: formulario pone “</w:t>
      </w:r>
      <w:proofErr w:type="spellStart"/>
      <w:r w:rsidRPr="00006E6C">
        <w:rPr>
          <w:color w:val="FF0000"/>
        </w:rPr>
        <w:t>Fixed</w:t>
      </w:r>
      <w:proofErr w:type="spellEnd"/>
      <w:r w:rsidRPr="00006E6C">
        <w:rPr>
          <w:color w:val="FF0000"/>
        </w:rPr>
        <w:t xml:space="preserve"> </w:t>
      </w:r>
      <w:proofErr w:type="spellStart"/>
      <w:r w:rsidRPr="00006E6C">
        <w:rPr>
          <w:color w:val="FF0000"/>
        </w:rPr>
        <w:t>Value</w:t>
      </w:r>
      <w:proofErr w:type="spellEnd"/>
      <w:r w:rsidRPr="00006E6C">
        <w:rPr>
          <w:color w:val="FF0000"/>
        </w:rPr>
        <w:t>”, pero en el panel derecho pone Share… se puede unificar literales??</w:t>
      </w:r>
    </w:p>
    <w:p w14:paraId="4D1D819E" w14:textId="6CC97ABD" w:rsidR="00006E6C" w:rsidRDefault="00006E6C" w:rsidP="00006E6C">
      <w:pPr>
        <w:pStyle w:val="Cuerpodetexto"/>
      </w:pPr>
      <w:r>
        <w:t xml:space="preserve">Cambiar de </w:t>
      </w:r>
      <w:proofErr w:type="spellStart"/>
      <w:r>
        <w:t>Fix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&gt; </w:t>
      </w:r>
      <w:proofErr w:type="spellStart"/>
      <w:r>
        <w:t>Fix</w:t>
      </w:r>
      <w:proofErr w:type="spellEnd"/>
      <w:r>
        <w:t xml:space="preserve"> </w:t>
      </w:r>
      <w:proofErr w:type="spellStart"/>
      <w:r>
        <w:t>Percentage</w:t>
      </w:r>
      <w:proofErr w:type="spellEnd"/>
    </w:p>
    <w:p w14:paraId="7C8A70FC" w14:textId="661D61B1" w:rsidR="00006E6C" w:rsidRDefault="00006E6C" w:rsidP="00006E6C">
      <w:pPr>
        <w:pStyle w:val="Cuerpodetexto"/>
        <w:rPr>
          <w:color w:val="FF0000"/>
        </w:rPr>
      </w:pPr>
    </w:p>
    <w:p w14:paraId="10399DBE" w14:textId="2C74C773" w:rsidR="00006E6C" w:rsidRDefault="00006E6C" w:rsidP="00006E6C">
      <w:pPr>
        <w:pStyle w:val="Cuerpodetexto"/>
        <w:rPr>
          <w:color w:val="FF0000"/>
        </w:rPr>
      </w:pPr>
      <w:r w:rsidRPr="00006E6C">
        <w:rPr>
          <w:noProof/>
          <w:color w:val="FF0000"/>
        </w:rPr>
        <w:drawing>
          <wp:inline distT="0" distB="0" distL="0" distR="0" wp14:anchorId="0D3A3147" wp14:editId="23A5D8A4">
            <wp:extent cx="3577996" cy="2340591"/>
            <wp:effectExtent l="0" t="0" r="3810" b="317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3597345" cy="23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3F47" w14:textId="6E0AA508" w:rsidR="00006E6C" w:rsidRDefault="00A0387A" w:rsidP="00006E6C">
      <w:pPr>
        <w:pStyle w:val="Cuerpodetexto"/>
        <w:rPr>
          <w:color w:val="FF0000"/>
        </w:rPr>
      </w:pPr>
      <w:r w:rsidRPr="00A0387A">
        <w:rPr>
          <w:noProof/>
          <w:color w:val="FF0000"/>
        </w:rPr>
        <w:lastRenderedPageBreak/>
        <w:drawing>
          <wp:inline distT="0" distB="0" distL="0" distR="0" wp14:anchorId="0D7C18CD" wp14:editId="26B18FC1">
            <wp:extent cx="5400040" cy="2380615"/>
            <wp:effectExtent l="0" t="0" r="0" b="63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C617" w14:textId="06578BC3" w:rsidR="00A0387A" w:rsidRDefault="00A0387A" w:rsidP="00A0387A">
      <w:pPr>
        <w:pStyle w:val="Cuerpodetexto"/>
        <w:rPr>
          <w:color w:val="FF0000"/>
        </w:rPr>
      </w:pPr>
      <w:r w:rsidRPr="00006E6C">
        <w:rPr>
          <w:color w:val="FF0000"/>
        </w:rPr>
        <w:t>Revisar: en la imagen anterior: formulario pone “</w:t>
      </w:r>
      <w:proofErr w:type="spellStart"/>
      <w:r w:rsidRPr="00006E6C">
        <w:rPr>
          <w:color w:val="FF0000"/>
        </w:rPr>
        <w:t>Fixed</w:t>
      </w:r>
      <w:proofErr w:type="spellEnd"/>
      <w:r w:rsidRPr="00006E6C">
        <w:rPr>
          <w:color w:val="FF0000"/>
        </w:rPr>
        <w:t xml:space="preserve"> </w:t>
      </w:r>
      <w:proofErr w:type="spellStart"/>
      <w:r>
        <w:rPr>
          <w:color w:val="FF0000"/>
        </w:rPr>
        <w:t>Percentage</w:t>
      </w:r>
      <w:proofErr w:type="spellEnd"/>
      <w:r w:rsidRPr="00006E6C">
        <w:rPr>
          <w:color w:val="FF0000"/>
        </w:rPr>
        <w:t xml:space="preserve">”, pero en el panel derecho pone </w:t>
      </w:r>
      <w:r>
        <w:rPr>
          <w:color w:val="FF0000"/>
        </w:rPr>
        <w:t>“</w:t>
      </w:r>
      <w:proofErr w:type="spellStart"/>
      <w:r>
        <w:rPr>
          <w:color w:val="FF0000"/>
        </w:rPr>
        <w:t>Fixed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Value</w:t>
      </w:r>
      <w:proofErr w:type="spellEnd"/>
      <w:r>
        <w:rPr>
          <w:color w:val="FF0000"/>
        </w:rPr>
        <w:t>”</w:t>
      </w:r>
      <w:r w:rsidRPr="00006E6C">
        <w:rPr>
          <w:color w:val="FF0000"/>
        </w:rPr>
        <w:t>… se puede unificar literales??</w:t>
      </w:r>
    </w:p>
    <w:p w14:paraId="296A1BF1" w14:textId="77777777" w:rsidR="00A0387A" w:rsidRPr="00006E6C" w:rsidRDefault="00A0387A" w:rsidP="00006E6C">
      <w:pPr>
        <w:pStyle w:val="Cuerpodetexto"/>
        <w:rPr>
          <w:color w:val="FF0000"/>
        </w:rPr>
      </w:pPr>
    </w:p>
    <w:p w14:paraId="5BB6DC6F" w14:textId="5BC5CC15" w:rsidR="00006E6C" w:rsidRPr="00006E6C" w:rsidRDefault="00006E6C" w:rsidP="00006E6C">
      <w:pPr>
        <w:pStyle w:val="Cuerpodetexto"/>
        <w:rPr>
          <w:color w:val="FF0000"/>
        </w:rPr>
      </w:pPr>
      <w:r w:rsidRPr="00006E6C">
        <w:rPr>
          <w:color w:val="FF0000"/>
        </w:rPr>
        <w:t>Revisar: al editar y cambiar de CPI a No Incremental, aparece el siguiente aviso:</w:t>
      </w:r>
    </w:p>
    <w:p w14:paraId="0015D22D" w14:textId="6B301583" w:rsidR="006C6853" w:rsidRDefault="00006E6C" w:rsidP="005D2B7C">
      <w:pPr>
        <w:pStyle w:val="Cuerpodetexto"/>
      </w:pPr>
      <w:r w:rsidRPr="00006E6C">
        <w:rPr>
          <w:noProof/>
        </w:rPr>
        <w:drawing>
          <wp:inline distT="0" distB="0" distL="0" distR="0" wp14:anchorId="58F0D979" wp14:editId="2AD3EF5E">
            <wp:extent cx="2401271" cy="1286395"/>
            <wp:effectExtent l="0" t="0" r="0" b="9525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401271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34EF" w14:textId="77777777" w:rsidR="006C6853" w:rsidRDefault="006C68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081B8B25" w14:textId="40E832F5" w:rsidR="006C6853" w:rsidRDefault="006C6853" w:rsidP="006C6853">
      <w:pPr>
        <w:pStyle w:val="Cuerpodetexto"/>
        <w:rPr>
          <w:b/>
          <w:bCs/>
        </w:rPr>
      </w:pPr>
      <w:r>
        <w:lastRenderedPageBreak/>
        <w:t xml:space="preserve">Página: </w:t>
      </w:r>
      <w:r w:rsidR="003E6888">
        <w:rPr>
          <w:b/>
          <w:bCs/>
        </w:rPr>
        <w:t>Clientes</w:t>
      </w:r>
    </w:p>
    <w:p w14:paraId="26F7AFE8" w14:textId="77777777" w:rsidR="003E6888" w:rsidRDefault="003E6888" w:rsidP="006C6853">
      <w:pPr>
        <w:pStyle w:val="Cuerpodetexto"/>
      </w:pPr>
    </w:p>
    <w:p w14:paraId="23B5CA6F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Agregar</w:t>
      </w:r>
    </w:p>
    <w:p w14:paraId="1023BC73" w14:textId="77777777" w:rsidR="006C6853" w:rsidRDefault="006C6853" w:rsidP="006C6853">
      <w:pPr>
        <w:pStyle w:val="Cuerpodetexto"/>
      </w:pPr>
    </w:p>
    <w:p w14:paraId="46013D20" w14:textId="77777777" w:rsidR="006C6853" w:rsidRDefault="006C6853" w:rsidP="006C6853">
      <w:pPr>
        <w:pStyle w:val="Cuerpodetexto"/>
      </w:pPr>
      <w:r>
        <w:t>Consolidación en la grilla:</w:t>
      </w:r>
    </w:p>
    <w:p w14:paraId="3892DB0E" w14:textId="77777777" w:rsidR="006C6853" w:rsidRDefault="006C6853" w:rsidP="006C6853">
      <w:pPr>
        <w:pStyle w:val="Cuerpodetexto"/>
      </w:pPr>
    </w:p>
    <w:p w14:paraId="74EA672C" w14:textId="77777777" w:rsidR="006C6853" w:rsidRDefault="006C6853" w:rsidP="006C6853">
      <w:pPr>
        <w:pStyle w:val="Cuerpodetexto"/>
      </w:pPr>
      <w:r>
        <w:t>Comprobar duplicidad:</w:t>
      </w:r>
    </w:p>
    <w:p w14:paraId="5F8500F0" w14:textId="77777777" w:rsidR="006C6853" w:rsidRDefault="006C6853" w:rsidP="006C6853">
      <w:pPr>
        <w:pStyle w:val="Cuerpodetexto"/>
      </w:pPr>
    </w:p>
    <w:p w14:paraId="0C81DE11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Editar</w:t>
      </w:r>
    </w:p>
    <w:p w14:paraId="6D30F4B6" w14:textId="77777777" w:rsidR="006C6853" w:rsidRDefault="006C6853" w:rsidP="006C6853">
      <w:pPr>
        <w:pStyle w:val="Cuerpodetexto"/>
      </w:pPr>
    </w:p>
    <w:p w14:paraId="0A28CF59" w14:textId="77777777" w:rsidR="006C6853" w:rsidRDefault="006C6853" w:rsidP="006C6853">
      <w:pPr>
        <w:pStyle w:val="Cuerpodetexto"/>
      </w:pPr>
      <w:r>
        <w:t>Consolidación en la grilla:</w:t>
      </w:r>
    </w:p>
    <w:p w14:paraId="5AA74C18" w14:textId="77777777" w:rsidR="006C6853" w:rsidRDefault="006C6853" w:rsidP="006C6853">
      <w:pPr>
        <w:pStyle w:val="Cuerpodetexto"/>
      </w:pPr>
    </w:p>
    <w:p w14:paraId="5F1F087D" w14:textId="77777777" w:rsidR="006C6853" w:rsidRDefault="006C6853" w:rsidP="006C6853">
      <w:pPr>
        <w:pStyle w:val="Cuerpodetexto"/>
      </w:pPr>
      <w:r>
        <w:t>Comprobar duplicidad:</w:t>
      </w:r>
    </w:p>
    <w:p w14:paraId="44958019" w14:textId="77777777" w:rsidR="006C6853" w:rsidRDefault="006C6853" w:rsidP="006C6853">
      <w:pPr>
        <w:pStyle w:val="Cuerpodetexto"/>
      </w:pPr>
    </w:p>
    <w:p w14:paraId="36600D02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Activar/Desactivar</w:t>
      </w:r>
    </w:p>
    <w:p w14:paraId="1DDFDBF9" w14:textId="77777777" w:rsidR="006C6853" w:rsidRDefault="006C6853" w:rsidP="006C6853">
      <w:pPr>
        <w:pStyle w:val="Cuerpodetexto"/>
        <w:ind w:left="720"/>
      </w:pPr>
    </w:p>
    <w:p w14:paraId="3006958E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Eliminar</w:t>
      </w:r>
    </w:p>
    <w:p w14:paraId="07A447F9" w14:textId="77777777" w:rsidR="006C6853" w:rsidRDefault="006C6853" w:rsidP="006C6853">
      <w:pPr>
        <w:pStyle w:val="Prrafodelista"/>
      </w:pPr>
    </w:p>
    <w:p w14:paraId="4469D7B3" w14:textId="77777777" w:rsidR="006C6853" w:rsidRDefault="006C6853" w:rsidP="006C6853">
      <w:pPr>
        <w:pStyle w:val="Prrafodelista"/>
      </w:pPr>
    </w:p>
    <w:p w14:paraId="2B84C95E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Defecto</w:t>
      </w:r>
    </w:p>
    <w:p w14:paraId="202DDEBC" w14:textId="77777777" w:rsidR="006C6853" w:rsidRDefault="006C6853" w:rsidP="006C6853">
      <w:pPr>
        <w:pStyle w:val="Prrafodelista"/>
      </w:pPr>
    </w:p>
    <w:p w14:paraId="1AC6A5FF" w14:textId="77777777" w:rsidR="006C6853" w:rsidRDefault="006C6853" w:rsidP="006C6853">
      <w:pPr>
        <w:pStyle w:val="Cuerpodetexto"/>
      </w:pPr>
    </w:p>
    <w:p w14:paraId="51DAD6FE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Exportar</w:t>
      </w:r>
    </w:p>
    <w:p w14:paraId="35D5EE9F" w14:textId="5376A052" w:rsidR="006C6853" w:rsidRDefault="006C68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2A23F004" w14:textId="7757EC64" w:rsidR="006C6853" w:rsidRDefault="006C6853" w:rsidP="006C6853">
      <w:pPr>
        <w:pStyle w:val="Cuerpodetexto"/>
      </w:pPr>
      <w:r>
        <w:lastRenderedPageBreak/>
        <w:t xml:space="preserve">Página: </w:t>
      </w:r>
      <w:proofErr w:type="spellStart"/>
      <w:r w:rsidR="00674235" w:rsidRPr="00674235">
        <w:rPr>
          <w:b/>
          <w:bCs/>
        </w:rPr>
        <w:t>Currencies</w:t>
      </w:r>
      <w:proofErr w:type="spellEnd"/>
      <w:r w:rsidR="00674235">
        <w:t xml:space="preserve"> (</w:t>
      </w:r>
      <w:r w:rsidR="00674235" w:rsidRPr="00674235">
        <w:rPr>
          <w:b/>
          <w:bCs/>
        </w:rPr>
        <w:t>Monedas</w:t>
      </w:r>
      <w:r w:rsidR="00674235">
        <w:t>)</w:t>
      </w:r>
    </w:p>
    <w:p w14:paraId="0314A0A2" w14:textId="1C9DF0F2" w:rsidR="00E12343" w:rsidRPr="00E12343" w:rsidRDefault="00E12343" w:rsidP="006C6853">
      <w:pPr>
        <w:pStyle w:val="Cuerpodetexto"/>
        <w:rPr>
          <w:color w:val="FF0000"/>
        </w:rPr>
      </w:pPr>
      <w:r w:rsidRPr="00E12343">
        <w:rPr>
          <w:color w:val="FF0000"/>
        </w:rPr>
        <w:t xml:space="preserve">Revisar: duda: el orden de esta página no consolida con el de otras páginas </w:t>
      </w:r>
      <w:r w:rsidRPr="00E12343">
        <w:rPr>
          <w:color w:val="FF0000"/>
        </w:rPr>
        <w:drawing>
          <wp:inline distT="0" distB="0" distL="0" distR="0" wp14:anchorId="20A333BF" wp14:editId="3004F643">
            <wp:extent cx="2591848" cy="352568"/>
            <wp:effectExtent l="0" t="0" r="0" b="9525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591848" cy="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en la de monedas, está antes el de Activar y Defecto, que el de eliminar., Se puede homogeneizar el orden??</w:t>
      </w:r>
    </w:p>
    <w:p w14:paraId="5241486E" w14:textId="245F4EEB" w:rsidR="00674235" w:rsidRDefault="00674235" w:rsidP="006C6853">
      <w:pPr>
        <w:pStyle w:val="Cuerpodetexto"/>
        <w:rPr>
          <w:b/>
          <w:bCs/>
        </w:rPr>
      </w:pPr>
      <w:r w:rsidRPr="00674235">
        <w:rPr>
          <w:b/>
          <w:bCs/>
        </w:rPr>
        <w:drawing>
          <wp:inline distT="0" distB="0" distL="0" distR="0" wp14:anchorId="77634590" wp14:editId="3670AE5B">
            <wp:extent cx="3125463" cy="1057703"/>
            <wp:effectExtent l="0" t="0" r="0" b="9525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3125463" cy="10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9714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Agregar</w:t>
      </w:r>
    </w:p>
    <w:p w14:paraId="1A9FBB00" w14:textId="49E875E9" w:rsidR="006C6853" w:rsidRDefault="00674235" w:rsidP="006C6853">
      <w:pPr>
        <w:pStyle w:val="Cuerpodetexto"/>
      </w:pPr>
      <w:r w:rsidRPr="00674235">
        <w:drawing>
          <wp:inline distT="0" distB="0" distL="0" distR="0" wp14:anchorId="76005AC3" wp14:editId="156EAC7D">
            <wp:extent cx="2006733" cy="1379911"/>
            <wp:effectExtent l="0" t="0" r="0" b="0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025875" cy="13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B594" w14:textId="72313014" w:rsidR="006C6853" w:rsidRDefault="006C6853" w:rsidP="006C6853">
      <w:pPr>
        <w:pStyle w:val="Cuerpodetexto"/>
      </w:pPr>
      <w:r>
        <w:t>Consolidación en la grilla:</w:t>
      </w:r>
    </w:p>
    <w:p w14:paraId="640E69FF" w14:textId="7ED9AD6A" w:rsidR="00E12343" w:rsidRPr="00E12343" w:rsidRDefault="00E12343" w:rsidP="006C6853">
      <w:pPr>
        <w:pStyle w:val="Cuerpodetexto"/>
        <w:rPr>
          <w:color w:val="FF0000"/>
        </w:rPr>
      </w:pPr>
      <w:r w:rsidRPr="00E12343">
        <w:rPr>
          <w:color w:val="FF0000"/>
        </w:rPr>
        <w:t>Revisar: mejora: respecto a los decimales, veo que hay muchos decimales, se puede limitar a 4 por ejemplo??</w:t>
      </w:r>
    </w:p>
    <w:p w14:paraId="2DA3F304" w14:textId="200C610C" w:rsidR="006C6853" w:rsidRDefault="00674235" w:rsidP="006C6853">
      <w:pPr>
        <w:pStyle w:val="Cuerpodetexto"/>
      </w:pPr>
      <w:r w:rsidRPr="00674235">
        <w:drawing>
          <wp:inline distT="0" distB="0" distL="0" distR="0" wp14:anchorId="15F3D351" wp14:editId="7787F61B">
            <wp:extent cx="5400040" cy="861695"/>
            <wp:effectExtent l="0" t="0" r="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AADC" w14:textId="77777777" w:rsidR="006C6853" w:rsidRDefault="006C6853" w:rsidP="006C6853">
      <w:pPr>
        <w:pStyle w:val="Cuerpodetexto"/>
      </w:pPr>
      <w:r>
        <w:t>Comprobar duplicidad:</w:t>
      </w:r>
    </w:p>
    <w:p w14:paraId="18DD7B90" w14:textId="0FC1E674" w:rsidR="006C6853" w:rsidRDefault="00674235" w:rsidP="006C6853">
      <w:pPr>
        <w:pStyle w:val="Cuerpodetexto"/>
      </w:pPr>
      <w:r w:rsidRPr="00674235">
        <w:drawing>
          <wp:inline distT="0" distB="0" distL="0" distR="0" wp14:anchorId="0BB43763" wp14:editId="435E3271">
            <wp:extent cx="1563440" cy="932455"/>
            <wp:effectExtent l="0" t="0" r="0" b="1270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570298" cy="9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BBF8" w14:textId="07A9FB40" w:rsidR="00674235" w:rsidRPr="00674235" w:rsidRDefault="00674235" w:rsidP="006C6853">
      <w:pPr>
        <w:pStyle w:val="Cuerpodetexto"/>
        <w:rPr>
          <w:color w:val="FF0000"/>
        </w:rPr>
      </w:pPr>
      <w:r w:rsidRPr="00674235">
        <w:rPr>
          <w:color w:val="FF0000"/>
        </w:rPr>
        <w:t xml:space="preserve">Revisar: si se agrega un registro que está duplicado, aparece el mensaje – ok </w:t>
      </w:r>
    </w:p>
    <w:p w14:paraId="1F186AD1" w14:textId="4EB2F611" w:rsidR="00674235" w:rsidRPr="00674235" w:rsidRDefault="00674235" w:rsidP="006C6853">
      <w:pPr>
        <w:pStyle w:val="Cuerpodetexto"/>
        <w:rPr>
          <w:color w:val="FF0000"/>
        </w:rPr>
      </w:pPr>
      <w:r w:rsidRPr="00674235">
        <w:rPr>
          <w:color w:val="FF0000"/>
        </w:rPr>
        <w:t xml:space="preserve">Problema encontrado que al cerrar el formulario, el </w:t>
      </w:r>
      <w:proofErr w:type="spellStart"/>
      <w:r w:rsidRPr="00674235">
        <w:rPr>
          <w:color w:val="FF0000"/>
        </w:rPr>
        <w:t>grid</w:t>
      </w:r>
      <w:proofErr w:type="spellEnd"/>
      <w:r w:rsidRPr="00674235">
        <w:rPr>
          <w:color w:val="FF0000"/>
        </w:rPr>
        <w:t xml:space="preserve"> se queda en blanco.</w:t>
      </w:r>
    </w:p>
    <w:p w14:paraId="4296C776" w14:textId="06579584" w:rsidR="00674235" w:rsidRDefault="00674235" w:rsidP="006C6853">
      <w:pPr>
        <w:pStyle w:val="Cuerpodetexto"/>
      </w:pPr>
      <w:r w:rsidRPr="00674235">
        <w:lastRenderedPageBreak/>
        <w:drawing>
          <wp:inline distT="0" distB="0" distL="0" distR="0" wp14:anchorId="690F9289" wp14:editId="57D439CB">
            <wp:extent cx="5400040" cy="2080260"/>
            <wp:effectExtent l="0" t="0" r="0" b="0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FB4A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Editar</w:t>
      </w:r>
    </w:p>
    <w:p w14:paraId="5C89ED4B" w14:textId="2208989A" w:rsidR="006C6853" w:rsidRDefault="007766B6" w:rsidP="006C6853">
      <w:pPr>
        <w:pStyle w:val="Cuerpodetexto"/>
      </w:pPr>
      <w:r w:rsidRPr="007766B6">
        <w:drawing>
          <wp:inline distT="0" distB="0" distL="0" distR="0" wp14:anchorId="3ED3062A" wp14:editId="15335831">
            <wp:extent cx="2765590" cy="1901732"/>
            <wp:effectExtent l="0" t="0" r="0" b="3810"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772018" cy="19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44EB" w14:textId="77777777" w:rsidR="006C6853" w:rsidRDefault="006C6853" w:rsidP="006C6853">
      <w:pPr>
        <w:pStyle w:val="Cuerpodetexto"/>
      </w:pPr>
      <w:r>
        <w:t>Consolidación en la grilla:</w:t>
      </w:r>
    </w:p>
    <w:p w14:paraId="589DA9B6" w14:textId="6B76082F" w:rsidR="006C6853" w:rsidRDefault="007766B6" w:rsidP="006C6853">
      <w:pPr>
        <w:pStyle w:val="Cuerpodetexto"/>
      </w:pPr>
      <w:r w:rsidRPr="007766B6">
        <w:drawing>
          <wp:inline distT="0" distB="0" distL="0" distR="0" wp14:anchorId="2A24E006" wp14:editId="79E0E73C">
            <wp:extent cx="5400040" cy="1231265"/>
            <wp:effectExtent l="0" t="0" r="0" b="6985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89C1" w14:textId="77777777" w:rsidR="006C6853" w:rsidRDefault="006C6853" w:rsidP="006C6853">
      <w:pPr>
        <w:pStyle w:val="Cuerpodetexto"/>
      </w:pPr>
      <w:r>
        <w:t>Comprobar duplicidad:</w:t>
      </w:r>
    </w:p>
    <w:p w14:paraId="7EA57465" w14:textId="69DDA789" w:rsidR="006C6853" w:rsidRDefault="007766B6" w:rsidP="006C6853">
      <w:pPr>
        <w:pStyle w:val="Cuerpodetexto"/>
      </w:pPr>
      <w:r w:rsidRPr="007766B6">
        <w:drawing>
          <wp:inline distT="0" distB="0" distL="0" distR="0" wp14:anchorId="6A4242DD" wp14:editId="0B0C1711">
            <wp:extent cx="2086818" cy="1305453"/>
            <wp:effectExtent l="0" t="0" r="0" b="9525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2086818" cy="13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3418" w14:textId="77777777" w:rsidR="007766B6" w:rsidRDefault="007766B6" w:rsidP="006C6853">
      <w:pPr>
        <w:pStyle w:val="Cuerpodetexto"/>
      </w:pPr>
    </w:p>
    <w:p w14:paraId="2C6F4B3E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Activar/Desactivar</w:t>
      </w:r>
    </w:p>
    <w:p w14:paraId="44A64970" w14:textId="391281B8" w:rsidR="006C6853" w:rsidRDefault="007766B6" w:rsidP="007766B6">
      <w:pPr>
        <w:pStyle w:val="Cuerpodetexto"/>
      </w:pPr>
      <w:r w:rsidRPr="007766B6">
        <w:lastRenderedPageBreak/>
        <w:drawing>
          <wp:inline distT="0" distB="0" distL="0" distR="0" wp14:anchorId="7EAF6F8C" wp14:editId="2B5757A7">
            <wp:extent cx="3173108" cy="1448385"/>
            <wp:effectExtent l="0" t="0" r="8255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4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46B0" w14:textId="302F956C" w:rsidR="007766B6" w:rsidRDefault="007766B6" w:rsidP="007766B6">
      <w:pPr>
        <w:pStyle w:val="Cuerpodetexto"/>
      </w:pPr>
    </w:p>
    <w:p w14:paraId="2C840EA7" w14:textId="435D5AF5" w:rsidR="007766B6" w:rsidRDefault="007766B6" w:rsidP="007766B6">
      <w:pPr>
        <w:pStyle w:val="Cuerpodetexto"/>
      </w:pPr>
      <w:r>
        <w:t>Si se desea desactivar un registro que está por defecto, aparecerá el siguiente aviso.</w:t>
      </w:r>
    </w:p>
    <w:p w14:paraId="6F775160" w14:textId="323A5C35" w:rsidR="007766B6" w:rsidRDefault="007766B6" w:rsidP="007766B6">
      <w:pPr>
        <w:pStyle w:val="Cuerpodetexto"/>
      </w:pPr>
      <w:r w:rsidRPr="007766B6">
        <w:drawing>
          <wp:inline distT="0" distB="0" distL="0" distR="0" wp14:anchorId="03F0330D" wp14:editId="30E32C60">
            <wp:extent cx="2649021" cy="1295924"/>
            <wp:effectExtent l="0" t="0" r="0" b="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649021" cy="1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7951" w14:textId="77777777" w:rsidR="007766B6" w:rsidRDefault="007766B6" w:rsidP="007766B6">
      <w:pPr>
        <w:pStyle w:val="Cuerpodetexto"/>
      </w:pPr>
    </w:p>
    <w:p w14:paraId="3A5C2534" w14:textId="60043D4D" w:rsidR="006C6853" w:rsidRDefault="006C6853" w:rsidP="006C6853">
      <w:pPr>
        <w:pStyle w:val="Cuerpodetexto"/>
        <w:numPr>
          <w:ilvl w:val="0"/>
          <w:numId w:val="3"/>
        </w:numPr>
      </w:pPr>
      <w:r>
        <w:t>Eliminar</w:t>
      </w:r>
      <w:r w:rsidR="007766B6">
        <w:t xml:space="preserve"> – ok </w:t>
      </w:r>
    </w:p>
    <w:p w14:paraId="7C0C1BB8" w14:textId="2401AD0A" w:rsidR="006C6853" w:rsidRDefault="007766B6" w:rsidP="007766B6">
      <w:r w:rsidRPr="007766B6">
        <w:drawing>
          <wp:inline distT="0" distB="0" distL="0" distR="0" wp14:anchorId="71C8197A" wp14:editId="24864AB8">
            <wp:extent cx="2706194" cy="1276866"/>
            <wp:effectExtent l="0" t="0" r="0" b="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706194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0E47" w14:textId="5305973B" w:rsidR="007766B6" w:rsidRDefault="007766B6" w:rsidP="007766B6">
      <w:r>
        <w:t xml:space="preserve">Si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registros</w:t>
      </w:r>
      <w:proofErr w:type="spellEnd"/>
      <w:r>
        <w:t xml:space="preserve"> </w:t>
      </w:r>
      <w:proofErr w:type="spellStart"/>
      <w:r>
        <w:t>asociados</w:t>
      </w:r>
      <w:proofErr w:type="spellEnd"/>
      <w:r>
        <w:t xml:space="preserve">, </w:t>
      </w:r>
      <w:proofErr w:type="spellStart"/>
      <w:r>
        <w:t>aparecerá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aviso.</w:t>
      </w:r>
    </w:p>
    <w:p w14:paraId="2745877A" w14:textId="316B14CF" w:rsidR="007766B6" w:rsidRDefault="007766B6" w:rsidP="007766B6"/>
    <w:p w14:paraId="740A1998" w14:textId="162A30A0" w:rsidR="007766B6" w:rsidRDefault="007766B6" w:rsidP="007766B6">
      <w:r w:rsidRPr="007766B6">
        <w:drawing>
          <wp:inline distT="0" distB="0" distL="0" distR="0" wp14:anchorId="37B1AC5C" wp14:editId="362E29AD">
            <wp:extent cx="2849127" cy="1305453"/>
            <wp:effectExtent l="0" t="0" r="8890" b="9525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2849127" cy="13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241E" w14:textId="4A9D0A6B" w:rsidR="007766B6" w:rsidRDefault="007766B6" w:rsidP="007766B6"/>
    <w:p w14:paraId="05A581A4" w14:textId="2F9E53EF" w:rsidR="007766B6" w:rsidRDefault="007766B6" w:rsidP="007766B6">
      <w:r>
        <w:t xml:space="preserve">Si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eliminar</w:t>
      </w:r>
      <w:proofErr w:type="spellEnd"/>
      <w:r>
        <w:t xml:space="preserve"> un </w:t>
      </w:r>
      <w:proofErr w:type="spellStart"/>
      <w:r>
        <w:t>registro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 xml:space="preserve">, </w:t>
      </w:r>
      <w:proofErr w:type="spellStart"/>
      <w:r>
        <w:t>aparecerá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aviso:</w:t>
      </w:r>
    </w:p>
    <w:p w14:paraId="6806CB11" w14:textId="11F6C5DC" w:rsidR="007766B6" w:rsidRDefault="007766B6" w:rsidP="007766B6">
      <w:r w:rsidRPr="007766B6">
        <w:lastRenderedPageBreak/>
        <w:drawing>
          <wp:inline distT="0" distB="0" distL="0" distR="0" wp14:anchorId="43114504" wp14:editId="089177DC">
            <wp:extent cx="2105876" cy="1276866"/>
            <wp:effectExtent l="0" t="0" r="8890" b="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2105876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481A" w14:textId="3EB0BAA1" w:rsidR="007766B6" w:rsidRDefault="007766B6" w:rsidP="007766B6"/>
    <w:p w14:paraId="1CF47A46" w14:textId="77777777" w:rsidR="007766B6" w:rsidRDefault="007766B6" w:rsidP="007766B6"/>
    <w:p w14:paraId="77906E42" w14:textId="77777777" w:rsidR="006C6853" w:rsidRDefault="006C6853" w:rsidP="006C6853">
      <w:pPr>
        <w:pStyle w:val="Prrafodelista"/>
      </w:pPr>
    </w:p>
    <w:p w14:paraId="7AE2C319" w14:textId="63D1A9CE" w:rsidR="006C6853" w:rsidRDefault="006C6853" w:rsidP="006C6853">
      <w:pPr>
        <w:pStyle w:val="Cuerpodetexto"/>
        <w:numPr>
          <w:ilvl w:val="0"/>
          <w:numId w:val="3"/>
        </w:numPr>
      </w:pPr>
      <w:r>
        <w:t>Defecto</w:t>
      </w:r>
    </w:p>
    <w:p w14:paraId="7D6C40AA" w14:textId="4A013E00" w:rsidR="007766B6" w:rsidRDefault="007766B6" w:rsidP="007766B6">
      <w:pPr>
        <w:pStyle w:val="Cuerpodetexto"/>
      </w:pPr>
      <w:r>
        <w:t>Si un registro está desactivado y se pulsa sobre el botón Defecto, aparecerá el siguiente aviso</w:t>
      </w:r>
    </w:p>
    <w:p w14:paraId="21E3D933" w14:textId="2CB460E4" w:rsidR="007766B6" w:rsidRDefault="007766B6" w:rsidP="007766B6">
      <w:pPr>
        <w:pStyle w:val="Cuerpodetexto"/>
      </w:pPr>
      <w:r w:rsidRPr="007766B6">
        <w:drawing>
          <wp:inline distT="0" distB="0" distL="0" distR="0" wp14:anchorId="275BC9C5" wp14:editId="07585C18">
            <wp:extent cx="4411858" cy="1419799"/>
            <wp:effectExtent l="0" t="0" r="0" b="9525"/>
            <wp:docPr id="306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4411858" cy="1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CAF8" w14:textId="67743BBC" w:rsidR="007766B6" w:rsidRDefault="007766B6" w:rsidP="007766B6">
      <w:pPr>
        <w:pStyle w:val="Cuerpodetexto"/>
      </w:pPr>
    </w:p>
    <w:p w14:paraId="71249667" w14:textId="7B8C5C86" w:rsidR="007766B6" w:rsidRDefault="007766B6" w:rsidP="007766B6">
      <w:pPr>
        <w:pStyle w:val="Cuerpodetexto"/>
      </w:pPr>
      <w:r w:rsidRPr="007766B6">
        <w:drawing>
          <wp:inline distT="0" distB="0" distL="0" distR="0" wp14:anchorId="52C68706" wp14:editId="724FC1AA">
            <wp:extent cx="5400040" cy="1160145"/>
            <wp:effectExtent l="0" t="0" r="0" b="1905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904A" w14:textId="77777777" w:rsidR="006C6853" w:rsidRDefault="006C6853" w:rsidP="006C6853">
      <w:pPr>
        <w:pStyle w:val="Prrafodelista"/>
      </w:pPr>
    </w:p>
    <w:p w14:paraId="4EA34A9D" w14:textId="77777777" w:rsidR="006C6853" w:rsidRDefault="006C6853" w:rsidP="006C6853">
      <w:pPr>
        <w:pStyle w:val="Cuerpodetexto"/>
      </w:pPr>
    </w:p>
    <w:p w14:paraId="697239CE" w14:textId="78C583ED" w:rsidR="006C6853" w:rsidRDefault="006C6853" w:rsidP="006C6853">
      <w:pPr>
        <w:pStyle w:val="Cuerpodetexto"/>
        <w:numPr>
          <w:ilvl w:val="0"/>
          <w:numId w:val="3"/>
        </w:numPr>
      </w:pPr>
      <w:r>
        <w:t>Exportar</w:t>
      </w:r>
    </w:p>
    <w:p w14:paraId="4C630DF6" w14:textId="61DD4B03" w:rsidR="007766B6" w:rsidRDefault="007766B6" w:rsidP="007766B6">
      <w:pPr>
        <w:pStyle w:val="Cuerpodetexto"/>
      </w:pPr>
      <w:r w:rsidRPr="007766B6">
        <w:drawing>
          <wp:inline distT="0" distB="0" distL="0" distR="0" wp14:anchorId="0193A183" wp14:editId="743BE6CF">
            <wp:extent cx="2578564" cy="1116750"/>
            <wp:effectExtent l="0" t="0" r="0" b="7620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590439" cy="11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FA9" w14:textId="5E208CB2" w:rsidR="006C6853" w:rsidRDefault="006C68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3935A171" w14:textId="77777777" w:rsidR="006C6853" w:rsidRDefault="006C6853" w:rsidP="006C6853">
      <w:pPr>
        <w:pStyle w:val="Cuerpodetexto"/>
      </w:pPr>
      <w:r>
        <w:lastRenderedPageBreak/>
        <w:t xml:space="preserve">Página: </w:t>
      </w:r>
      <w:r>
        <w:rPr>
          <w:b/>
          <w:bCs/>
        </w:rPr>
        <w:t>Zonas</w:t>
      </w:r>
    </w:p>
    <w:p w14:paraId="597F3BEC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Agregar</w:t>
      </w:r>
    </w:p>
    <w:p w14:paraId="012ABEB4" w14:textId="77777777" w:rsidR="006C6853" w:rsidRDefault="006C6853" w:rsidP="006C6853">
      <w:pPr>
        <w:pStyle w:val="Cuerpodetexto"/>
      </w:pPr>
    </w:p>
    <w:p w14:paraId="5FE2BD6E" w14:textId="77777777" w:rsidR="006C6853" w:rsidRDefault="006C6853" w:rsidP="006C6853">
      <w:pPr>
        <w:pStyle w:val="Cuerpodetexto"/>
      </w:pPr>
      <w:r>
        <w:t>Consolidación en la grilla:</w:t>
      </w:r>
    </w:p>
    <w:p w14:paraId="188A0E17" w14:textId="77777777" w:rsidR="006C6853" w:rsidRDefault="006C6853" w:rsidP="006C6853">
      <w:pPr>
        <w:pStyle w:val="Cuerpodetexto"/>
      </w:pPr>
    </w:p>
    <w:p w14:paraId="034B413B" w14:textId="77777777" w:rsidR="006C6853" w:rsidRDefault="006C6853" w:rsidP="006C6853">
      <w:pPr>
        <w:pStyle w:val="Cuerpodetexto"/>
      </w:pPr>
      <w:r>
        <w:t>Comprobar duplicidad:</w:t>
      </w:r>
    </w:p>
    <w:p w14:paraId="791222BC" w14:textId="77777777" w:rsidR="006C6853" w:rsidRDefault="006C6853" w:rsidP="006C6853">
      <w:pPr>
        <w:pStyle w:val="Cuerpodetexto"/>
      </w:pPr>
    </w:p>
    <w:p w14:paraId="47CB903E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Editar</w:t>
      </w:r>
    </w:p>
    <w:p w14:paraId="6769745C" w14:textId="77777777" w:rsidR="006C6853" w:rsidRDefault="006C6853" w:rsidP="006C6853">
      <w:pPr>
        <w:pStyle w:val="Cuerpodetexto"/>
      </w:pPr>
    </w:p>
    <w:p w14:paraId="53A1E575" w14:textId="77777777" w:rsidR="006C6853" w:rsidRDefault="006C6853" w:rsidP="006C6853">
      <w:pPr>
        <w:pStyle w:val="Cuerpodetexto"/>
      </w:pPr>
      <w:r>
        <w:t>Consolidación en la grilla:</w:t>
      </w:r>
    </w:p>
    <w:p w14:paraId="04EC92E6" w14:textId="77777777" w:rsidR="006C6853" w:rsidRDefault="006C6853" w:rsidP="006C6853">
      <w:pPr>
        <w:pStyle w:val="Cuerpodetexto"/>
      </w:pPr>
    </w:p>
    <w:p w14:paraId="02CC296C" w14:textId="77777777" w:rsidR="006C6853" w:rsidRDefault="006C6853" w:rsidP="006C6853">
      <w:pPr>
        <w:pStyle w:val="Cuerpodetexto"/>
      </w:pPr>
      <w:r>
        <w:t>Comprobar duplicidad:</w:t>
      </w:r>
    </w:p>
    <w:p w14:paraId="6D5DB99F" w14:textId="77777777" w:rsidR="006C6853" w:rsidRDefault="006C6853" w:rsidP="006C6853">
      <w:pPr>
        <w:pStyle w:val="Cuerpodetexto"/>
      </w:pPr>
    </w:p>
    <w:p w14:paraId="3FA6FB1B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Activar/Desactivar</w:t>
      </w:r>
    </w:p>
    <w:p w14:paraId="03FC0C69" w14:textId="77777777" w:rsidR="006C6853" w:rsidRDefault="006C6853" w:rsidP="006C6853">
      <w:pPr>
        <w:pStyle w:val="Cuerpodetexto"/>
        <w:ind w:left="720"/>
      </w:pPr>
    </w:p>
    <w:p w14:paraId="7774C433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Eliminar</w:t>
      </w:r>
    </w:p>
    <w:p w14:paraId="5597D13C" w14:textId="77777777" w:rsidR="006C6853" w:rsidRDefault="006C6853" w:rsidP="006C6853">
      <w:pPr>
        <w:pStyle w:val="Prrafodelista"/>
      </w:pPr>
    </w:p>
    <w:p w14:paraId="3C42DC9D" w14:textId="77777777" w:rsidR="006C6853" w:rsidRDefault="006C6853" w:rsidP="006C6853">
      <w:pPr>
        <w:pStyle w:val="Prrafodelista"/>
      </w:pPr>
    </w:p>
    <w:p w14:paraId="6C164980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Defecto</w:t>
      </w:r>
    </w:p>
    <w:p w14:paraId="2E0EA4DE" w14:textId="77777777" w:rsidR="006C6853" w:rsidRDefault="006C6853" w:rsidP="006C6853">
      <w:pPr>
        <w:pStyle w:val="Prrafodelista"/>
      </w:pPr>
    </w:p>
    <w:p w14:paraId="02D7ABBF" w14:textId="77777777" w:rsidR="006C6853" w:rsidRDefault="006C6853" w:rsidP="006C6853">
      <w:pPr>
        <w:pStyle w:val="Cuerpodetexto"/>
      </w:pPr>
    </w:p>
    <w:p w14:paraId="26E482B9" w14:textId="77777777" w:rsidR="006C6853" w:rsidRDefault="006C6853" w:rsidP="006C6853">
      <w:pPr>
        <w:pStyle w:val="Cuerpodetexto"/>
        <w:numPr>
          <w:ilvl w:val="0"/>
          <w:numId w:val="3"/>
        </w:numPr>
      </w:pPr>
      <w:r>
        <w:t>Exportar</w:t>
      </w:r>
    </w:p>
    <w:p w14:paraId="21C261FB" w14:textId="2777BFDD" w:rsidR="006C6853" w:rsidRDefault="006C68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  <w:r>
        <w:br w:type="page"/>
      </w:r>
    </w:p>
    <w:p w14:paraId="3E22C63D" w14:textId="17DB5500" w:rsidR="005D2B7C" w:rsidRPr="001C1FFE" w:rsidRDefault="005D2B7C" w:rsidP="001C1FF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Montserrat Light" w:eastAsia="Calibri" w:hAnsi="Montserrat Light"/>
          <w:iCs/>
          <w:sz w:val="20"/>
          <w:szCs w:val="22"/>
          <w:bdr w:val="none" w:sz="0" w:space="0" w:color="auto"/>
          <w:lang w:val="es-ES"/>
        </w:rPr>
      </w:pPr>
    </w:p>
    <w:p w14:paraId="37F59553" w14:textId="77777777" w:rsidR="005D2B7C" w:rsidRDefault="005D2B7C" w:rsidP="005D2B7C">
      <w:pPr>
        <w:pStyle w:val="Cuerpodetexto"/>
      </w:pPr>
    </w:p>
    <w:p w14:paraId="1AAA2AE0" w14:textId="77777777" w:rsidR="005D2B7C" w:rsidRDefault="005D2B7C" w:rsidP="00D6201D">
      <w:pPr>
        <w:pStyle w:val="Cuerpodetexto"/>
      </w:pPr>
    </w:p>
    <w:p w14:paraId="5F19EC8F" w14:textId="77777777" w:rsidR="005D2B7C" w:rsidRDefault="005D2B7C" w:rsidP="005D2B7C">
      <w:pPr>
        <w:pStyle w:val="Prrafodelista"/>
      </w:pPr>
    </w:p>
    <w:p w14:paraId="00950464" w14:textId="77777777" w:rsidR="005D2B7C" w:rsidRDefault="005D2B7C" w:rsidP="005D2B7C">
      <w:pPr>
        <w:pStyle w:val="Cuerpodetexto"/>
      </w:pPr>
    </w:p>
    <w:p w14:paraId="5D0789A9" w14:textId="77777777" w:rsidR="005D2B7C" w:rsidRDefault="005D2B7C" w:rsidP="005D2B7C">
      <w:pPr>
        <w:pStyle w:val="Cuerpodetexto"/>
      </w:pPr>
    </w:p>
    <w:p w14:paraId="58447BFF" w14:textId="77777777" w:rsidR="005D2B7C" w:rsidRDefault="005D2B7C" w:rsidP="005D2B7C">
      <w:pPr>
        <w:pStyle w:val="Cuerpodetexto"/>
      </w:pPr>
    </w:p>
    <w:p w14:paraId="3AA624D0" w14:textId="77777777" w:rsidR="00744460" w:rsidRDefault="00744460" w:rsidP="00744460">
      <w:pPr>
        <w:pStyle w:val="Cuerpodetexto"/>
      </w:pPr>
    </w:p>
    <w:p w14:paraId="1A766D7B" w14:textId="77777777" w:rsidR="00744460" w:rsidRDefault="00744460" w:rsidP="00744460">
      <w:pPr>
        <w:pStyle w:val="Cuerpodetexto"/>
      </w:pPr>
    </w:p>
    <w:p w14:paraId="47E66F37" w14:textId="77777777" w:rsidR="00744460" w:rsidRDefault="00744460" w:rsidP="00744460">
      <w:pPr>
        <w:pStyle w:val="Cuerpodetexto"/>
      </w:pPr>
    </w:p>
    <w:p w14:paraId="0E0580C5" w14:textId="77777777" w:rsidR="00744460" w:rsidRDefault="00744460" w:rsidP="00744460">
      <w:pPr>
        <w:pStyle w:val="Cuerpodetexto"/>
      </w:pPr>
    </w:p>
    <w:p w14:paraId="655479CC" w14:textId="77777777" w:rsidR="00744460" w:rsidRDefault="00744460" w:rsidP="00744460">
      <w:pPr>
        <w:pStyle w:val="Cuerpodetexto"/>
      </w:pPr>
    </w:p>
    <w:p w14:paraId="1CE4E95A" w14:textId="77777777" w:rsidR="00D429E5" w:rsidRPr="00D429E5" w:rsidRDefault="00D429E5" w:rsidP="002438EF">
      <w:pPr>
        <w:pStyle w:val="Cuerpodetexto"/>
      </w:pPr>
    </w:p>
    <w:p w14:paraId="525EE8EF" w14:textId="77777777" w:rsidR="00D429E5" w:rsidRPr="00D156C8" w:rsidRDefault="00D429E5" w:rsidP="00D429E5">
      <w:pPr>
        <w:jc w:val="right"/>
        <w:rPr>
          <w:lang w:val="es-ES"/>
        </w:rPr>
      </w:pPr>
    </w:p>
    <w:sectPr w:rsidR="00D429E5" w:rsidRPr="00D156C8" w:rsidSect="003479C3">
      <w:headerReference w:type="default" r:id="rId299"/>
      <w:footerReference w:type="even" r:id="rId300"/>
      <w:footerReference w:type="default" r:id="rId301"/>
      <w:footerReference w:type="first" r:id="rId302"/>
      <w:pgSz w:w="11906" w:h="16838"/>
      <w:pgMar w:top="1417" w:right="1701" w:bottom="1417" w:left="1701" w:header="1304" w:footer="10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555C3" w14:textId="77777777" w:rsidR="00E249AC" w:rsidRDefault="00E249AC" w:rsidP="00542F05">
      <w:r>
        <w:separator/>
      </w:r>
    </w:p>
    <w:p w14:paraId="68780C7A" w14:textId="77777777" w:rsidR="00E249AC" w:rsidRDefault="00E249AC"/>
    <w:p w14:paraId="6083A139" w14:textId="77777777" w:rsidR="00E249AC" w:rsidRDefault="00E249AC"/>
  </w:endnote>
  <w:endnote w:type="continuationSeparator" w:id="0">
    <w:p w14:paraId="378774E5" w14:textId="77777777" w:rsidR="00E249AC" w:rsidRDefault="00E249AC" w:rsidP="00542F05">
      <w:r>
        <w:continuationSeparator/>
      </w:r>
    </w:p>
    <w:p w14:paraId="629C594B" w14:textId="77777777" w:rsidR="00E249AC" w:rsidRDefault="00E249AC"/>
    <w:p w14:paraId="231A85DD" w14:textId="77777777" w:rsidR="00E249AC" w:rsidRDefault="00E249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Times New Roman (Cuerpo en alfa">
    <w:altName w:val="Times New Roman"/>
    <w:charset w:val="00"/>
    <w:family w:val="roman"/>
    <w:pitch w:val="default"/>
  </w:font>
  <w:font w:name="Helvetica Neue Light">
    <w:altName w:val="Times New Roman"/>
    <w:charset w:val="00"/>
    <w:family w:val="auto"/>
    <w:pitch w:val="variable"/>
    <w:sig w:usb0="A00002FF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3D1E6" w14:textId="77777777" w:rsidR="001A685B" w:rsidRDefault="001A685B" w:rsidP="00433247">
    <w:pPr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DE82B82" w14:textId="77777777" w:rsidR="001A685B" w:rsidRDefault="001A685B" w:rsidP="00F31E44">
    <w:pPr>
      <w:ind w:right="360" w:firstLine="360"/>
    </w:pPr>
  </w:p>
  <w:p w14:paraId="7EDA1AF3" w14:textId="77777777" w:rsidR="001A685B" w:rsidRDefault="001A685B"/>
  <w:p w14:paraId="1048DEE1" w14:textId="77777777" w:rsidR="001A685B" w:rsidRDefault="001A685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94D3" w14:textId="77777777" w:rsidR="001A685B" w:rsidRPr="003479C3" w:rsidRDefault="001A685B" w:rsidP="00D429E5">
    <w:pPr>
      <w:framePr w:w="416" w:wrap="none" w:vAnchor="text" w:hAnchor="page" w:x="9862" w:y="210"/>
      <w:jc w:val="right"/>
      <w:rPr>
        <w:rStyle w:val="Nmerodepgina"/>
        <w:rFonts w:ascii="Montserrat" w:hAnsi="Montserrat"/>
        <w:b/>
        <w:bCs/>
        <w:i/>
        <w:iCs/>
        <w:color w:val="00C0A7"/>
        <w:sz w:val="20"/>
        <w:szCs w:val="20"/>
        <w:lang w:val="es-ES"/>
      </w:rPr>
    </w:pPr>
    <w:r w:rsidRPr="00632910">
      <w:rPr>
        <w:rStyle w:val="Nmerodepgina"/>
        <w:rFonts w:ascii="Montserrat" w:hAnsi="Montserrat"/>
        <w:b/>
        <w:bCs/>
        <w:i/>
        <w:iCs/>
        <w:color w:val="00C0A7"/>
        <w:sz w:val="20"/>
        <w:szCs w:val="20"/>
      </w:rPr>
      <w:fldChar w:fldCharType="begin"/>
    </w:r>
    <w:r w:rsidRPr="003479C3">
      <w:rPr>
        <w:rStyle w:val="Nmerodepgina"/>
        <w:rFonts w:ascii="Montserrat" w:hAnsi="Montserrat"/>
        <w:b/>
        <w:bCs/>
        <w:color w:val="00C0A7"/>
        <w:sz w:val="20"/>
        <w:szCs w:val="20"/>
        <w:lang w:val="es-ES"/>
      </w:rPr>
      <w:instrText xml:space="preserve">PAGE  </w:instrText>
    </w:r>
    <w:r w:rsidRPr="00632910">
      <w:rPr>
        <w:rStyle w:val="Nmerodepgina"/>
        <w:rFonts w:ascii="Montserrat" w:hAnsi="Montserrat"/>
        <w:b/>
        <w:bCs/>
        <w:i/>
        <w:iCs/>
        <w:color w:val="00C0A7"/>
        <w:sz w:val="20"/>
        <w:szCs w:val="20"/>
      </w:rPr>
      <w:fldChar w:fldCharType="separate"/>
    </w:r>
    <w:r w:rsidR="00A12A46">
      <w:rPr>
        <w:rStyle w:val="Nmerodepgina"/>
        <w:rFonts w:ascii="Montserrat" w:hAnsi="Montserrat"/>
        <w:b/>
        <w:bCs/>
        <w:noProof/>
        <w:color w:val="00C0A7"/>
        <w:sz w:val="20"/>
        <w:szCs w:val="20"/>
        <w:lang w:val="es-ES"/>
      </w:rPr>
      <w:t>1</w:t>
    </w:r>
    <w:r w:rsidRPr="00632910">
      <w:rPr>
        <w:rStyle w:val="Nmerodepgina"/>
        <w:rFonts w:ascii="Montserrat" w:hAnsi="Montserrat"/>
        <w:b/>
        <w:bCs/>
        <w:i/>
        <w:iCs/>
        <w:color w:val="00C0A7"/>
        <w:sz w:val="20"/>
        <w:szCs w:val="20"/>
      </w:rPr>
      <w:fldChar w:fldCharType="end"/>
    </w:r>
  </w:p>
  <w:p w14:paraId="690B1261" w14:textId="77777777" w:rsidR="00C27A77" w:rsidRPr="003479C3" w:rsidRDefault="003479C3" w:rsidP="00C27A77">
    <w:pPr>
      <w:pStyle w:val="Portada-Subtitular"/>
      <w:pBdr>
        <w:top w:val="single" w:sz="4" w:space="10" w:color="1E416D"/>
      </w:pBdr>
      <w:spacing w:before="80"/>
      <w:rPr>
        <w:rFonts w:ascii="Montserrat ExtraBold" w:hAnsi="Montserrat ExtraBold"/>
        <w:b w:val="0"/>
        <w:i w:val="0"/>
        <w:iCs w:val="0"/>
        <w:color w:val="1E416D"/>
        <w:sz w:val="14"/>
        <w:szCs w:val="14"/>
        <w:lang w:val="es-ES"/>
      </w:rPr>
    </w:pPr>
    <w:r w:rsidRPr="003479C3">
      <w:rPr>
        <w:rFonts w:ascii="Montserrat ExtraBold" w:hAnsi="Montserrat ExtraBold"/>
        <w:b w:val="0"/>
        <w:i w:val="0"/>
        <w:iCs w:val="0"/>
        <w:color w:val="1E416D"/>
        <w:sz w:val="14"/>
        <w:szCs w:val="14"/>
        <w:lang w:val="es-ES"/>
      </w:rPr>
      <w:t>Informe de Pruebas / Test</w:t>
    </w:r>
  </w:p>
  <w:p w14:paraId="68CD0820" w14:textId="77777777" w:rsidR="001A685B" w:rsidRPr="00F66229" w:rsidRDefault="00C27A77" w:rsidP="00C27A77">
    <w:pPr>
      <w:pStyle w:val="Portada-Subtitular"/>
      <w:pBdr>
        <w:top w:val="single" w:sz="4" w:space="10" w:color="1E416D"/>
      </w:pBdr>
      <w:spacing w:before="80"/>
      <w:rPr>
        <w:i w:val="0"/>
        <w:iCs w:val="0"/>
        <w:color w:val="00C0A7"/>
        <w:sz w:val="14"/>
        <w:szCs w:val="14"/>
        <w:lang w:val="es-ES"/>
      </w:rPr>
    </w:pPr>
    <w:r w:rsidRPr="00F66229">
      <w:rPr>
        <w:bCs/>
        <w:i w:val="0"/>
        <w:iCs w:val="0"/>
        <w:color w:val="00C0A7"/>
        <w:sz w:val="14"/>
        <w:szCs w:val="14"/>
        <w:lang w:val="es-ES"/>
      </w:rPr>
      <w:t xml:space="preserve">© </w:t>
    </w:r>
    <w:proofErr w:type="spellStart"/>
    <w:r w:rsidRPr="00F66229">
      <w:rPr>
        <w:bCs/>
        <w:i w:val="0"/>
        <w:iCs w:val="0"/>
        <w:color w:val="00C0A7"/>
        <w:sz w:val="14"/>
        <w:szCs w:val="14"/>
        <w:lang w:val="es-ES"/>
      </w:rPr>
      <w:t>Atrebo</w:t>
    </w:r>
    <w:proofErr w:type="spellEnd"/>
    <w:r w:rsidRPr="00F66229">
      <w:rPr>
        <w:bCs/>
        <w:i w:val="0"/>
        <w:iCs w:val="0"/>
        <w:color w:val="00C0A7"/>
        <w:sz w:val="14"/>
        <w:szCs w:val="14"/>
        <w:lang w:val="es-ES"/>
      </w:rPr>
      <w:t xml:space="preserve"> S.L. Todos los derechos reservados. </w:t>
    </w:r>
    <w:r w:rsidRPr="00F66229">
      <w:rPr>
        <w:b w:val="0"/>
        <w:i w:val="0"/>
        <w:iCs w:val="0"/>
        <w:color w:val="1E416D"/>
        <w:sz w:val="14"/>
        <w:szCs w:val="14"/>
        <w:lang w:val="es-ES"/>
      </w:rPr>
      <w:t xml:space="preserve">Email: </w:t>
    </w:r>
    <w:r w:rsidRPr="00F66229">
      <w:rPr>
        <w:bCs/>
        <w:i w:val="0"/>
        <w:iCs w:val="0"/>
        <w:color w:val="00C0A7"/>
        <w:sz w:val="14"/>
        <w:szCs w:val="14"/>
        <w:lang w:val="es-ES"/>
      </w:rPr>
      <w:t>global.soporte@atrebo.com</w:t>
    </w:r>
    <w:r w:rsidRPr="00F66229">
      <w:rPr>
        <w:b w:val="0"/>
        <w:i w:val="0"/>
        <w:iCs w:val="0"/>
        <w:color w:val="00C0A7"/>
        <w:sz w:val="16"/>
        <w:szCs w:val="16"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9C81C" w14:textId="77777777" w:rsidR="001A685B" w:rsidRPr="002033AF" w:rsidRDefault="002033AF" w:rsidP="002033AF">
    <w:pPr>
      <w:pStyle w:val="Portada-Subtitular"/>
      <w:pBdr>
        <w:top w:val="single" w:sz="4" w:space="10" w:color="1E416D"/>
      </w:pBdr>
      <w:spacing w:before="80"/>
      <w:rPr>
        <w:color w:val="00C0A7"/>
        <w:sz w:val="14"/>
        <w:szCs w:val="14"/>
      </w:rPr>
    </w:pPr>
    <w:r w:rsidRPr="00D156C8">
      <w:rPr>
        <w:bCs/>
        <w:color w:val="00C0A7"/>
        <w:sz w:val="14"/>
        <w:szCs w:val="14"/>
        <w:lang w:val="es-ES"/>
      </w:rPr>
      <w:t xml:space="preserve">© </w:t>
    </w:r>
    <w:proofErr w:type="spellStart"/>
    <w:r w:rsidRPr="00D156C8">
      <w:rPr>
        <w:bCs/>
        <w:color w:val="00C0A7"/>
        <w:sz w:val="14"/>
        <w:szCs w:val="14"/>
        <w:lang w:val="es-ES"/>
      </w:rPr>
      <w:t>Atrebo</w:t>
    </w:r>
    <w:proofErr w:type="spellEnd"/>
    <w:r w:rsidRPr="00D156C8">
      <w:rPr>
        <w:bCs/>
        <w:color w:val="00C0A7"/>
        <w:sz w:val="14"/>
        <w:szCs w:val="14"/>
        <w:lang w:val="es-ES"/>
      </w:rPr>
      <w:t xml:space="preserve"> S.L. Todos los derechos reservados. </w:t>
    </w:r>
    <w:r w:rsidRPr="00D97364">
      <w:rPr>
        <w:b w:val="0"/>
        <w:color w:val="1E416D"/>
        <w:sz w:val="14"/>
        <w:szCs w:val="14"/>
      </w:rPr>
      <w:t xml:space="preserve">Email: </w:t>
    </w:r>
    <w:r>
      <w:rPr>
        <w:bCs/>
        <w:color w:val="00C0A7"/>
        <w:sz w:val="14"/>
        <w:szCs w:val="14"/>
      </w:rPr>
      <w:t>global.soporte</w:t>
    </w:r>
    <w:r w:rsidRPr="00D97364">
      <w:rPr>
        <w:bCs/>
        <w:color w:val="00C0A7"/>
        <w:sz w:val="14"/>
        <w:szCs w:val="14"/>
      </w:rPr>
      <w:t>@atrebo.com</w:t>
    </w:r>
    <w:r w:rsidRPr="00D97364">
      <w:rPr>
        <w:b w:val="0"/>
        <w:color w:val="00C0A7"/>
        <w:sz w:val="16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0FF53" w14:textId="77777777" w:rsidR="00E249AC" w:rsidRDefault="00E249AC" w:rsidP="00542F05">
      <w:r>
        <w:separator/>
      </w:r>
    </w:p>
    <w:p w14:paraId="1FBFBFA9" w14:textId="77777777" w:rsidR="00E249AC" w:rsidRDefault="00E249AC"/>
    <w:p w14:paraId="1A288C31" w14:textId="77777777" w:rsidR="00E249AC" w:rsidRDefault="00E249AC"/>
  </w:footnote>
  <w:footnote w:type="continuationSeparator" w:id="0">
    <w:p w14:paraId="5813C1E3" w14:textId="77777777" w:rsidR="00E249AC" w:rsidRDefault="00E249AC" w:rsidP="00542F05">
      <w:r>
        <w:continuationSeparator/>
      </w:r>
    </w:p>
    <w:p w14:paraId="090201D4" w14:textId="77777777" w:rsidR="00E249AC" w:rsidRDefault="00E249AC"/>
    <w:p w14:paraId="2D0CC5C2" w14:textId="77777777" w:rsidR="00E249AC" w:rsidRDefault="00E249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8E09" w14:textId="77777777" w:rsidR="003479C3" w:rsidRDefault="003479C3" w:rsidP="003479C3"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30FA79BF" wp14:editId="141D66F6">
          <wp:simplePos x="0" y="0"/>
          <wp:positionH relativeFrom="column">
            <wp:posOffset>4760722</wp:posOffset>
          </wp:positionH>
          <wp:positionV relativeFrom="paragraph">
            <wp:posOffset>-708660</wp:posOffset>
          </wp:positionV>
          <wp:extent cx="1414145" cy="760730"/>
          <wp:effectExtent l="0" t="0" r="0" b="1270"/>
          <wp:wrapNone/>
          <wp:docPr id="1" name="Imagen 1" descr="Imagen que contiene alimentos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alimentos&#10;&#10;Descripción generada automáticamente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145" cy="7607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0EE2"/>
    <w:multiLevelType w:val="hybridMultilevel"/>
    <w:tmpl w:val="98E4DD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87ACA"/>
    <w:multiLevelType w:val="hybridMultilevel"/>
    <w:tmpl w:val="806AD832"/>
    <w:lvl w:ilvl="0" w:tplc="5EF07EC2">
      <w:start w:val="1"/>
      <w:numFmt w:val="bullet"/>
      <w:pStyle w:val="cuerpodetexto-LISTA"/>
      <w:lvlText w:val=""/>
      <w:lvlJc w:val="left"/>
      <w:pPr>
        <w:ind w:left="700" w:hanging="416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6693F"/>
    <w:multiLevelType w:val="hybridMultilevel"/>
    <w:tmpl w:val="385C97C6"/>
    <w:lvl w:ilvl="0" w:tplc="D8967976">
      <w:start w:val="5"/>
      <w:numFmt w:val="bullet"/>
      <w:lvlText w:val="-"/>
      <w:lvlJc w:val="left"/>
      <w:pPr>
        <w:ind w:left="720" w:hanging="360"/>
      </w:pPr>
      <w:rPr>
        <w:rFonts w:ascii="Montserrat Light" w:eastAsia="Calibri" w:hAnsi="Montserrat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B7412"/>
    <w:multiLevelType w:val="multilevel"/>
    <w:tmpl w:val="040A001D"/>
    <w:styleLink w:val="Estilo3"/>
    <w:lvl w:ilvl="0">
      <w:start w:val="1"/>
      <w:numFmt w:val="decimal"/>
      <w:lvlText w:val="%1"/>
      <w:lvlJc w:val="left"/>
      <w:pPr>
        <w:ind w:left="360" w:hanging="360"/>
      </w:pPr>
      <w:rPr>
        <w:rFonts w:ascii="Montserrat" w:hAnsi="Montserrat" w:hint="default"/>
        <w:b w:val="0"/>
        <w:bCs w:val="0"/>
        <w:i/>
        <w:iCs/>
        <w:color w:val="00B596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17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DA"/>
    <w:rsid w:val="000040EA"/>
    <w:rsid w:val="00006E6C"/>
    <w:rsid w:val="000212B4"/>
    <w:rsid w:val="00021C6C"/>
    <w:rsid w:val="000262D0"/>
    <w:rsid w:val="00027DDE"/>
    <w:rsid w:val="00030F98"/>
    <w:rsid w:val="000360BB"/>
    <w:rsid w:val="00053E43"/>
    <w:rsid w:val="000600F8"/>
    <w:rsid w:val="000610CB"/>
    <w:rsid w:val="0007482E"/>
    <w:rsid w:val="000842F1"/>
    <w:rsid w:val="000A5A9D"/>
    <w:rsid w:val="000D7B7F"/>
    <w:rsid w:val="000E1E11"/>
    <w:rsid w:val="000E4481"/>
    <w:rsid w:val="000F3214"/>
    <w:rsid w:val="000F4120"/>
    <w:rsid w:val="000F7973"/>
    <w:rsid w:val="00102221"/>
    <w:rsid w:val="00103BC8"/>
    <w:rsid w:val="001068D0"/>
    <w:rsid w:val="001075FE"/>
    <w:rsid w:val="001223AB"/>
    <w:rsid w:val="001332E3"/>
    <w:rsid w:val="001366AE"/>
    <w:rsid w:val="001540D3"/>
    <w:rsid w:val="00154662"/>
    <w:rsid w:val="00155C94"/>
    <w:rsid w:val="001660E0"/>
    <w:rsid w:val="0016786B"/>
    <w:rsid w:val="00177DC7"/>
    <w:rsid w:val="00181337"/>
    <w:rsid w:val="00192ADA"/>
    <w:rsid w:val="0019481A"/>
    <w:rsid w:val="00195807"/>
    <w:rsid w:val="001A685B"/>
    <w:rsid w:val="001C1FFE"/>
    <w:rsid w:val="001E02D2"/>
    <w:rsid w:val="001F7FBB"/>
    <w:rsid w:val="002012EC"/>
    <w:rsid w:val="002033AF"/>
    <w:rsid w:val="002438EF"/>
    <w:rsid w:val="002568B8"/>
    <w:rsid w:val="002608DD"/>
    <w:rsid w:val="002622D5"/>
    <w:rsid w:val="00262596"/>
    <w:rsid w:val="00267188"/>
    <w:rsid w:val="0027104B"/>
    <w:rsid w:val="00273D65"/>
    <w:rsid w:val="0028135F"/>
    <w:rsid w:val="00281492"/>
    <w:rsid w:val="00281686"/>
    <w:rsid w:val="0028172B"/>
    <w:rsid w:val="0028677E"/>
    <w:rsid w:val="00292EB6"/>
    <w:rsid w:val="002A5B1B"/>
    <w:rsid w:val="002B2FE8"/>
    <w:rsid w:val="002B49CA"/>
    <w:rsid w:val="002C0145"/>
    <w:rsid w:val="002F3BFA"/>
    <w:rsid w:val="002F5DC4"/>
    <w:rsid w:val="002F7B11"/>
    <w:rsid w:val="00305C30"/>
    <w:rsid w:val="00310A43"/>
    <w:rsid w:val="003135DE"/>
    <w:rsid w:val="00315184"/>
    <w:rsid w:val="003151A7"/>
    <w:rsid w:val="00330EAE"/>
    <w:rsid w:val="00340985"/>
    <w:rsid w:val="00346C34"/>
    <w:rsid w:val="003479C3"/>
    <w:rsid w:val="00351E5F"/>
    <w:rsid w:val="0035253D"/>
    <w:rsid w:val="003575B9"/>
    <w:rsid w:val="0036104A"/>
    <w:rsid w:val="003720DC"/>
    <w:rsid w:val="00374193"/>
    <w:rsid w:val="003925AD"/>
    <w:rsid w:val="00395232"/>
    <w:rsid w:val="00395A19"/>
    <w:rsid w:val="003A1F64"/>
    <w:rsid w:val="003D1FB5"/>
    <w:rsid w:val="003D5BAB"/>
    <w:rsid w:val="003D7FAE"/>
    <w:rsid w:val="003E6888"/>
    <w:rsid w:val="003F74A3"/>
    <w:rsid w:val="004038D5"/>
    <w:rsid w:val="00407327"/>
    <w:rsid w:val="00413BBD"/>
    <w:rsid w:val="004174E6"/>
    <w:rsid w:val="00421901"/>
    <w:rsid w:val="00433247"/>
    <w:rsid w:val="00433794"/>
    <w:rsid w:val="004377CE"/>
    <w:rsid w:val="00437B44"/>
    <w:rsid w:val="00445011"/>
    <w:rsid w:val="0045349C"/>
    <w:rsid w:val="004535AA"/>
    <w:rsid w:val="00471A41"/>
    <w:rsid w:val="00492AE8"/>
    <w:rsid w:val="00492D58"/>
    <w:rsid w:val="004B35F2"/>
    <w:rsid w:val="004B4A47"/>
    <w:rsid w:val="004C5221"/>
    <w:rsid w:val="004D7FF3"/>
    <w:rsid w:val="004E3B31"/>
    <w:rsid w:val="004F674B"/>
    <w:rsid w:val="00510015"/>
    <w:rsid w:val="00520EDA"/>
    <w:rsid w:val="00525020"/>
    <w:rsid w:val="00527E9B"/>
    <w:rsid w:val="00532B56"/>
    <w:rsid w:val="00535B48"/>
    <w:rsid w:val="00541281"/>
    <w:rsid w:val="00542F05"/>
    <w:rsid w:val="00544349"/>
    <w:rsid w:val="00547FE1"/>
    <w:rsid w:val="00566542"/>
    <w:rsid w:val="00575380"/>
    <w:rsid w:val="00577107"/>
    <w:rsid w:val="00581F9F"/>
    <w:rsid w:val="005846E3"/>
    <w:rsid w:val="00594C00"/>
    <w:rsid w:val="005A2D88"/>
    <w:rsid w:val="005A471E"/>
    <w:rsid w:val="005B3806"/>
    <w:rsid w:val="005B56CD"/>
    <w:rsid w:val="005D167B"/>
    <w:rsid w:val="005D2B7C"/>
    <w:rsid w:val="005D44B2"/>
    <w:rsid w:val="005E1295"/>
    <w:rsid w:val="005E1E29"/>
    <w:rsid w:val="005E4FC4"/>
    <w:rsid w:val="005F13BE"/>
    <w:rsid w:val="005F1CAB"/>
    <w:rsid w:val="005F5658"/>
    <w:rsid w:val="00600F96"/>
    <w:rsid w:val="00604C91"/>
    <w:rsid w:val="00607F0A"/>
    <w:rsid w:val="006140B6"/>
    <w:rsid w:val="00616122"/>
    <w:rsid w:val="00632910"/>
    <w:rsid w:val="006358A6"/>
    <w:rsid w:val="00637E31"/>
    <w:rsid w:val="00641286"/>
    <w:rsid w:val="006469B1"/>
    <w:rsid w:val="006614D0"/>
    <w:rsid w:val="0066662D"/>
    <w:rsid w:val="006666E5"/>
    <w:rsid w:val="00670ACE"/>
    <w:rsid w:val="00674235"/>
    <w:rsid w:val="006819EB"/>
    <w:rsid w:val="00681E09"/>
    <w:rsid w:val="00691218"/>
    <w:rsid w:val="006934E9"/>
    <w:rsid w:val="00693C79"/>
    <w:rsid w:val="006B366E"/>
    <w:rsid w:val="006B4F34"/>
    <w:rsid w:val="006B646B"/>
    <w:rsid w:val="006C6853"/>
    <w:rsid w:val="006D0DD4"/>
    <w:rsid w:val="006E3B2F"/>
    <w:rsid w:val="006F77D2"/>
    <w:rsid w:val="00703E31"/>
    <w:rsid w:val="00743033"/>
    <w:rsid w:val="00744460"/>
    <w:rsid w:val="007455A4"/>
    <w:rsid w:val="007477C3"/>
    <w:rsid w:val="00753831"/>
    <w:rsid w:val="00764CB9"/>
    <w:rsid w:val="007734FF"/>
    <w:rsid w:val="0077461C"/>
    <w:rsid w:val="007766B6"/>
    <w:rsid w:val="00777EB5"/>
    <w:rsid w:val="00792EB2"/>
    <w:rsid w:val="0079503B"/>
    <w:rsid w:val="0079551A"/>
    <w:rsid w:val="007A3FB4"/>
    <w:rsid w:val="007A4CC6"/>
    <w:rsid w:val="007C3261"/>
    <w:rsid w:val="007C5303"/>
    <w:rsid w:val="007D0488"/>
    <w:rsid w:val="007D3E5E"/>
    <w:rsid w:val="007D4224"/>
    <w:rsid w:val="007D5958"/>
    <w:rsid w:val="007E1227"/>
    <w:rsid w:val="007E1EA4"/>
    <w:rsid w:val="007E2CCF"/>
    <w:rsid w:val="007E431F"/>
    <w:rsid w:val="007E4D54"/>
    <w:rsid w:val="007F0DEB"/>
    <w:rsid w:val="007F4FBD"/>
    <w:rsid w:val="007F7F16"/>
    <w:rsid w:val="008004D6"/>
    <w:rsid w:val="00810A54"/>
    <w:rsid w:val="008127B9"/>
    <w:rsid w:val="0083049E"/>
    <w:rsid w:val="00837A36"/>
    <w:rsid w:val="00837DA0"/>
    <w:rsid w:val="00871277"/>
    <w:rsid w:val="00872CC1"/>
    <w:rsid w:val="00893E79"/>
    <w:rsid w:val="00897FC2"/>
    <w:rsid w:val="008A4B64"/>
    <w:rsid w:val="008B0462"/>
    <w:rsid w:val="008B5413"/>
    <w:rsid w:val="008B73B7"/>
    <w:rsid w:val="008C007E"/>
    <w:rsid w:val="008C2481"/>
    <w:rsid w:val="008C4BB9"/>
    <w:rsid w:val="008D0978"/>
    <w:rsid w:val="008E46D6"/>
    <w:rsid w:val="008E7EFB"/>
    <w:rsid w:val="0090108B"/>
    <w:rsid w:val="0090355F"/>
    <w:rsid w:val="00906BC1"/>
    <w:rsid w:val="009206C4"/>
    <w:rsid w:val="009217AC"/>
    <w:rsid w:val="00931421"/>
    <w:rsid w:val="009321FD"/>
    <w:rsid w:val="00943293"/>
    <w:rsid w:val="009435E5"/>
    <w:rsid w:val="00944F4A"/>
    <w:rsid w:val="00947F40"/>
    <w:rsid w:val="009542D4"/>
    <w:rsid w:val="00956255"/>
    <w:rsid w:val="00957FC0"/>
    <w:rsid w:val="009644F6"/>
    <w:rsid w:val="00964DBE"/>
    <w:rsid w:val="00975432"/>
    <w:rsid w:val="0097667F"/>
    <w:rsid w:val="00986525"/>
    <w:rsid w:val="009912B2"/>
    <w:rsid w:val="009A7356"/>
    <w:rsid w:val="009B6D0B"/>
    <w:rsid w:val="009C01E3"/>
    <w:rsid w:val="009C08B3"/>
    <w:rsid w:val="009D2816"/>
    <w:rsid w:val="009D450D"/>
    <w:rsid w:val="009E405C"/>
    <w:rsid w:val="00A0387A"/>
    <w:rsid w:val="00A126DC"/>
    <w:rsid w:val="00A12A46"/>
    <w:rsid w:val="00A137CC"/>
    <w:rsid w:val="00A1681A"/>
    <w:rsid w:val="00A23E59"/>
    <w:rsid w:val="00A23F6C"/>
    <w:rsid w:val="00A261A8"/>
    <w:rsid w:val="00A35576"/>
    <w:rsid w:val="00A36200"/>
    <w:rsid w:val="00A674D1"/>
    <w:rsid w:val="00A74018"/>
    <w:rsid w:val="00A76882"/>
    <w:rsid w:val="00A8159D"/>
    <w:rsid w:val="00AA39FB"/>
    <w:rsid w:val="00AA78F2"/>
    <w:rsid w:val="00AB574A"/>
    <w:rsid w:val="00AC063E"/>
    <w:rsid w:val="00AC13F8"/>
    <w:rsid w:val="00AC2D29"/>
    <w:rsid w:val="00AD67F2"/>
    <w:rsid w:val="00AE0B18"/>
    <w:rsid w:val="00AE2968"/>
    <w:rsid w:val="00AE2CD1"/>
    <w:rsid w:val="00AF2BEE"/>
    <w:rsid w:val="00AF710E"/>
    <w:rsid w:val="00B06C1F"/>
    <w:rsid w:val="00B16537"/>
    <w:rsid w:val="00B203EA"/>
    <w:rsid w:val="00B235C3"/>
    <w:rsid w:val="00B24908"/>
    <w:rsid w:val="00B25452"/>
    <w:rsid w:val="00B40D64"/>
    <w:rsid w:val="00B42D18"/>
    <w:rsid w:val="00B52731"/>
    <w:rsid w:val="00B63F5A"/>
    <w:rsid w:val="00B665E9"/>
    <w:rsid w:val="00B67D03"/>
    <w:rsid w:val="00B72434"/>
    <w:rsid w:val="00B8145A"/>
    <w:rsid w:val="00B86ADB"/>
    <w:rsid w:val="00B87266"/>
    <w:rsid w:val="00B8788A"/>
    <w:rsid w:val="00B93EE6"/>
    <w:rsid w:val="00BB2F2C"/>
    <w:rsid w:val="00BB3E5C"/>
    <w:rsid w:val="00BC0F29"/>
    <w:rsid w:val="00BE065E"/>
    <w:rsid w:val="00BF328F"/>
    <w:rsid w:val="00C002FF"/>
    <w:rsid w:val="00C174DE"/>
    <w:rsid w:val="00C26EC0"/>
    <w:rsid w:val="00C27A77"/>
    <w:rsid w:val="00C81445"/>
    <w:rsid w:val="00C8270D"/>
    <w:rsid w:val="00C87F61"/>
    <w:rsid w:val="00C91888"/>
    <w:rsid w:val="00C95D34"/>
    <w:rsid w:val="00CA35BB"/>
    <w:rsid w:val="00CA3968"/>
    <w:rsid w:val="00CB3E33"/>
    <w:rsid w:val="00CB4752"/>
    <w:rsid w:val="00CB4AA0"/>
    <w:rsid w:val="00CB533B"/>
    <w:rsid w:val="00CC5695"/>
    <w:rsid w:val="00CD1EF9"/>
    <w:rsid w:val="00CD3558"/>
    <w:rsid w:val="00CD3C76"/>
    <w:rsid w:val="00CE07C0"/>
    <w:rsid w:val="00CE3A73"/>
    <w:rsid w:val="00CE73C3"/>
    <w:rsid w:val="00CF779F"/>
    <w:rsid w:val="00D01755"/>
    <w:rsid w:val="00D100C4"/>
    <w:rsid w:val="00D11DBE"/>
    <w:rsid w:val="00D156C8"/>
    <w:rsid w:val="00D35A58"/>
    <w:rsid w:val="00D37E9C"/>
    <w:rsid w:val="00D400F1"/>
    <w:rsid w:val="00D429E5"/>
    <w:rsid w:val="00D42F0E"/>
    <w:rsid w:val="00D4363A"/>
    <w:rsid w:val="00D47718"/>
    <w:rsid w:val="00D6201D"/>
    <w:rsid w:val="00D645BA"/>
    <w:rsid w:val="00D80713"/>
    <w:rsid w:val="00D81473"/>
    <w:rsid w:val="00D81E56"/>
    <w:rsid w:val="00D841CD"/>
    <w:rsid w:val="00D86773"/>
    <w:rsid w:val="00D920D3"/>
    <w:rsid w:val="00DA5D1C"/>
    <w:rsid w:val="00DA708B"/>
    <w:rsid w:val="00DB492A"/>
    <w:rsid w:val="00DC175E"/>
    <w:rsid w:val="00DC3B42"/>
    <w:rsid w:val="00DC55CE"/>
    <w:rsid w:val="00DD0403"/>
    <w:rsid w:val="00DD0FA8"/>
    <w:rsid w:val="00DD1082"/>
    <w:rsid w:val="00DD5ADA"/>
    <w:rsid w:val="00DE22EE"/>
    <w:rsid w:val="00DF063B"/>
    <w:rsid w:val="00DF282B"/>
    <w:rsid w:val="00E03A83"/>
    <w:rsid w:val="00E079F4"/>
    <w:rsid w:val="00E12343"/>
    <w:rsid w:val="00E1274F"/>
    <w:rsid w:val="00E15B01"/>
    <w:rsid w:val="00E2316C"/>
    <w:rsid w:val="00E243E4"/>
    <w:rsid w:val="00E249AC"/>
    <w:rsid w:val="00E34763"/>
    <w:rsid w:val="00E44DFE"/>
    <w:rsid w:val="00E55D6C"/>
    <w:rsid w:val="00E563C9"/>
    <w:rsid w:val="00E625DE"/>
    <w:rsid w:val="00E66EF9"/>
    <w:rsid w:val="00E703C6"/>
    <w:rsid w:val="00E732FC"/>
    <w:rsid w:val="00E737FB"/>
    <w:rsid w:val="00E8175F"/>
    <w:rsid w:val="00E84B5F"/>
    <w:rsid w:val="00E919D6"/>
    <w:rsid w:val="00E92846"/>
    <w:rsid w:val="00E93295"/>
    <w:rsid w:val="00E94046"/>
    <w:rsid w:val="00E950C3"/>
    <w:rsid w:val="00EA0A28"/>
    <w:rsid w:val="00ED285B"/>
    <w:rsid w:val="00ED330A"/>
    <w:rsid w:val="00ED3C8E"/>
    <w:rsid w:val="00EE0532"/>
    <w:rsid w:val="00EE20F7"/>
    <w:rsid w:val="00EE6D38"/>
    <w:rsid w:val="00EF6B0F"/>
    <w:rsid w:val="00F007E4"/>
    <w:rsid w:val="00F05221"/>
    <w:rsid w:val="00F226CF"/>
    <w:rsid w:val="00F23058"/>
    <w:rsid w:val="00F2661C"/>
    <w:rsid w:val="00F31E44"/>
    <w:rsid w:val="00F32680"/>
    <w:rsid w:val="00F46A27"/>
    <w:rsid w:val="00F66229"/>
    <w:rsid w:val="00F7582D"/>
    <w:rsid w:val="00F76D55"/>
    <w:rsid w:val="00F83A7D"/>
    <w:rsid w:val="00F90672"/>
    <w:rsid w:val="00FA08C8"/>
    <w:rsid w:val="00FA71A0"/>
    <w:rsid w:val="00FB3266"/>
    <w:rsid w:val="00FE09F6"/>
    <w:rsid w:val="00FE2044"/>
    <w:rsid w:val="00FE5AAE"/>
    <w:rsid w:val="00FF2803"/>
    <w:rsid w:val="00FF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E8CB04"/>
  <w15:docId w15:val="{9387C37A-1297-48DF-B632-3235BCA7C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DC"/>
    <w:rsid w:val="00030F9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paragraph" w:styleId="Ttulo1">
    <w:name w:val="heading 1"/>
    <w:basedOn w:val="Normal"/>
    <w:next w:val="Normal"/>
    <w:link w:val="Ttulo1Car"/>
    <w:uiPriority w:val="9"/>
    <w:rsid w:val="002F5D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5D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42F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F5DC4"/>
    <w:rPr>
      <w:color w:val="0563C1" w:themeColor="hyperlink"/>
      <w:u w:val="single"/>
    </w:rPr>
  </w:style>
  <w:style w:type="paragraph" w:styleId="TDC2">
    <w:name w:val="toc 2"/>
    <w:next w:val="Normal"/>
    <w:autoRedefine/>
    <w:uiPriority w:val="39"/>
    <w:unhideWhenUsed/>
    <w:rsid w:val="007C3261"/>
    <w:pPr>
      <w:spacing w:after="100"/>
      <w:ind w:left="220"/>
    </w:pPr>
    <w:rPr>
      <w:rFonts w:ascii="Montserrat Light" w:hAnsi="Montserrat Light"/>
      <w:i/>
      <w:iCs/>
      <w:caps/>
      <w:color w:val="00B596"/>
    </w:rPr>
  </w:style>
  <w:style w:type="paragraph" w:styleId="TDC1">
    <w:name w:val="toc 1"/>
    <w:basedOn w:val="Normal"/>
    <w:next w:val="Normal"/>
    <w:link w:val="TDC1Car"/>
    <w:autoRedefine/>
    <w:uiPriority w:val="39"/>
    <w:unhideWhenUsed/>
    <w:rsid w:val="002B49CA"/>
    <w:pPr>
      <w:spacing w:before="240" w:after="240"/>
    </w:pPr>
    <w:rPr>
      <w:i/>
      <w:iCs/>
      <w:caps/>
      <w:color w:val="18315A"/>
    </w:rPr>
  </w:style>
  <w:style w:type="paragraph" w:styleId="TDC3">
    <w:name w:val="toc 3"/>
    <w:basedOn w:val="Normal"/>
    <w:next w:val="Normal"/>
    <w:autoRedefine/>
    <w:uiPriority w:val="39"/>
    <w:unhideWhenUsed/>
    <w:rsid w:val="002F5DC4"/>
    <w:pPr>
      <w:ind w:left="440"/>
    </w:pPr>
    <w:rPr>
      <w:i/>
    </w:rPr>
  </w:style>
  <w:style w:type="character" w:customStyle="1" w:styleId="Ttulo1Car">
    <w:name w:val="Título 1 Car"/>
    <w:basedOn w:val="Fuentedeprrafopredeter"/>
    <w:link w:val="Ttulo1"/>
    <w:uiPriority w:val="9"/>
    <w:rsid w:val="002F5D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Estilo3">
    <w:name w:val="Estilo3"/>
    <w:basedOn w:val="Sinlista"/>
    <w:uiPriority w:val="99"/>
    <w:rsid w:val="00607F0A"/>
    <w:pPr>
      <w:numPr>
        <w:numId w:val="2"/>
      </w:numPr>
    </w:pPr>
  </w:style>
  <w:style w:type="table" w:customStyle="1" w:styleId="Tablaconcuadrcula4-nfasis31">
    <w:name w:val="Tabla con cuadrícula 4 - Énfasis 31"/>
    <w:basedOn w:val="Tablanormal"/>
    <w:uiPriority w:val="49"/>
    <w:rsid w:val="002F5DC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semiHidden/>
    <w:rsid w:val="002F5D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REE">
    <w:name w:val="TREE"/>
    <w:basedOn w:val="Tablanormal"/>
    <w:next w:val="Tablaconcuadrcula4-nfasis31"/>
    <w:uiPriority w:val="49"/>
    <w:rsid w:val="00AF710E"/>
    <w:pPr>
      <w:spacing w:after="0" w:line="240" w:lineRule="auto"/>
    </w:pPr>
    <w:rPr>
      <w:rFonts w:ascii="Montserrat" w:eastAsia="Calibri" w:hAnsi="Montserrat" w:cs="Times New Roman"/>
    </w:rPr>
    <w:tblPr>
      <w:tblStyleRowBandSize w:val="1"/>
      <w:tblStyleColBandSize w:val="1"/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542F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dice">
    <w:name w:val="Índice"/>
    <w:basedOn w:val="Portada-Subtitular"/>
    <w:rsid w:val="00566542"/>
  </w:style>
  <w:style w:type="character" w:styleId="Nmerodepgina">
    <w:name w:val="page number"/>
    <w:basedOn w:val="Fuentedeprrafopredeter"/>
    <w:uiPriority w:val="99"/>
    <w:semiHidden/>
    <w:unhideWhenUsed/>
    <w:rsid w:val="006B4F34"/>
  </w:style>
  <w:style w:type="paragraph" w:styleId="Sinespaciado">
    <w:name w:val="No Spacing"/>
    <w:uiPriority w:val="1"/>
    <w:rsid w:val="00ED3C8E"/>
    <w:pPr>
      <w:spacing w:after="0" w:line="240" w:lineRule="auto"/>
    </w:pPr>
    <w:rPr>
      <w:rFonts w:eastAsiaTheme="minorEastAsia"/>
      <w:lang w:val="en-US" w:eastAsia="zh-CN"/>
    </w:rPr>
  </w:style>
  <w:style w:type="table" w:customStyle="1" w:styleId="Tabladelista2-nfasis31">
    <w:name w:val="Tabla de lista 2 - Énfasis 31"/>
    <w:basedOn w:val="Tablanormal"/>
    <w:uiPriority w:val="47"/>
    <w:rsid w:val="004377C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delista6concolores-nfasis31">
    <w:name w:val="Tabla de lista 6 con colores - Énfasis 31"/>
    <w:basedOn w:val="Tablanormal"/>
    <w:uiPriority w:val="51"/>
    <w:rsid w:val="004377C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delista7concolores-nfasis31">
    <w:name w:val="Tabla de lista 7 con colores - Énfasis 31"/>
    <w:basedOn w:val="Tablanormal"/>
    <w:uiPriority w:val="52"/>
    <w:rsid w:val="004377C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1">
    <w:name w:val="Tabla de lista 7 con colores1"/>
    <w:basedOn w:val="Tablanormal"/>
    <w:uiPriority w:val="52"/>
    <w:rsid w:val="004377C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6concolores1">
    <w:name w:val="Tabla de lista 6 con colores1"/>
    <w:basedOn w:val="Tablanormal"/>
    <w:uiPriority w:val="51"/>
    <w:rsid w:val="004377C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4-nfasis31">
    <w:name w:val="Tabla de lista 4 - Énfasis 31"/>
    <w:basedOn w:val="Tablanormal"/>
    <w:uiPriority w:val="49"/>
    <w:rsid w:val="004377C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delista21">
    <w:name w:val="Tabla de lista 21"/>
    <w:basedOn w:val="Tablanormal"/>
    <w:uiPriority w:val="47"/>
    <w:rsid w:val="004377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1clara-nfasis31">
    <w:name w:val="Tabla de lista 1 clara - Énfasis 31"/>
    <w:basedOn w:val="Tablanormal"/>
    <w:uiPriority w:val="46"/>
    <w:rsid w:val="004377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delista41">
    <w:name w:val="Tabla de lista 41"/>
    <w:basedOn w:val="Tablanormal"/>
    <w:uiPriority w:val="49"/>
    <w:rsid w:val="004377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4-nfasis51">
    <w:name w:val="Tabla de lista 4 - Énfasis 51"/>
    <w:aliases w:val="Título TABLA"/>
    <w:basedOn w:val="Tablanormal"/>
    <w:uiPriority w:val="49"/>
    <w:rsid w:val="004377C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Subt1TDC">
    <w:name w:val="Subt 1 TDC"/>
    <w:qFormat/>
    <w:rsid w:val="00566542"/>
    <w:pPr>
      <w:keepNext/>
      <w:keepLines/>
      <w:tabs>
        <w:tab w:val="left" w:pos="6"/>
      </w:tabs>
      <w:spacing w:before="200" w:after="200" w:line="257" w:lineRule="auto"/>
      <w:outlineLvl w:val="1"/>
    </w:pPr>
    <w:rPr>
      <w:rFonts w:ascii="Montserrat ExtraBold" w:eastAsia="Times New Roman" w:hAnsi="Montserrat ExtraBold" w:cs="Times New Roman"/>
      <w:caps/>
      <w:color w:val="00B596"/>
      <w:sz w:val="24"/>
      <w:szCs w:val="26"/>
    </w:rPr>
  </w:style>
  <w:style w:type="paragraph" w:customStyle="1" w:styleId="Ttulo10">
    <w:name w:val="Título1"/>
    <w:qFormat/>
    <w:rsid w:val="00E92846"/>
    <w:pPr>
      <w:keepNext/>
      <w:keepLines/>
      <w:pBdr>
        <w:bottom w:val="single" w:sz="2" w:space="6" w:color="00B596"/>
      </w:pBdr>
      <w:spacing w:before="440" w:after="120" w:line="257" w:lineRule="auto"/>
      <w:outlineLvl w:val="0"/>
    </w:pPr>
    <w:rPr>
      <w:rFonts w:ascii="Montserrat ExtraBold" w:eastAsia="Times New Roman" w:hAnsi="Montserrat ExtraBold" w:cs="Times New Roman"/>
      <w:b/>
      <w:caps/>
      <w:color w:val="18315A"/>
      <w:szCs w:val="32"/>
    </w:rPr>
  </w:style>
  <w:style w:type="paragraph" w:customStyle="1" w:styleId="Cuerpodetexto">
    <w:name w:val="Cuerpo de texto"/>
    <w:qFormat/>
    <w:rsid w:val="00D81E56"/>
    <w:pPr>
      <w:spacing w:line="256" w:lineRule="auto"/>
      <w:jc w:val="both"/>
    </w:pPr>
    <w:rPr>
      <w:rFonts w:ascii="Montserrat Light" w:eastAsia="Calibri" w:hAnsi="Montserrat Light" w:cs="Times New Roman"/>
      <w:iCs/>
      <w:sz w:val="20"/>
    </w:rPr>
  </w:style>
  <w:style w:type="paragraph" w:customStyle="1" w:styleId="cuerpodetexto-LISTA">
    <w:name w:val="cuerpo de texto-LISTA"/>
    <w:basedOn w:val="Cuerpodetexto"/>
    <w:qFormat/>
    <w:rsid w:val="008C2481"/>
    <w:pPr>
      <w:numPr>
        <w:numId w:val="1"/>
      </w:numPr>
      <w:spacing w:before="120" w:after="120" w:line="240" w:lineRule="auto"/>
      <w:ind w:left="698" w:hanging="414"/>
      <w:jc w:val="left"/>
    </w:pPr>
    <w:rPr>
      <w:iCs w:val="0"/>
    </w:rPr>
  </w:style>
  <w:style w:type="table" w:customStyle="1" w:styleId="Estilo1">
    <w:name w:val="Estilo1"/>
    <w:basedOn w:val="Tablanormal"/>
    <w:uiPriority w:val="99"/>
    <w:rsid w:val="004D7FF3"/>
    <w:pPr>
      <w:spacing w:after="0" w:line="240" w:lineRule="auto"/>
    </w:pPr>
    <w:tblPr/>
  </w:style>
  <w:style w:type="table" w:styleId="Tablaconcuadrcula">
    <w:name w:val="Table Grid"/>
    <w:basedOn w:val="Tablanormal"/>
    <w:uiPriority w:val="59"/>
    <w:rsid w:val="004D7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4">
    <w:name w:val="toc 4"/>
    <w:basedOn w:val="Normal"/>
    <w:next w:val="Normal"/>
    <w:autoRedefine/>
    <w:uiPriority w:val="39"/>
    <w:unhideWhenUsed/>
    <w:rsid w:val="00471A41"/>
    <w:pPr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471A41"/>
    <w:pPr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471A41"/>
    <w:pPr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471A41"/>
    <w:pPr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471A41"/>
    <w:pPr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471A41"/>
    <w:pPr>
      <w:ind w:left="1760"/>
    </w:pPr>
    <w:rPr>
      <w:sz w:val="18"/>
      <w:szCs w:val="18"/>
    </w:rPr>
  </w:style>
  <w:style w:type="table" w:customStyle="1" w:styleId="Estilo2">
    <w:name w:val="Estilo2"/>
    <w:basedOn w:val="Tablanormal"/>
    <w:uiPriority w:val="99"/>
    <w:rsid w:val="00A126DC"/>
    <w:pPr>
      <w:spacing w:after="0" w:line="240" w:lineRule="auto"/>
    </w:pPr>
    <w:tblPr/>
  </w:style>
  <w:style w:type="table" w:customStyle="1" w:styleId="TablaCabeceraAzul">
    <w:name w:val="Tabla Cabecera Azul"/>
    <w:basedOn w:val="Tablanormal"/>
    <w:uiPriority w:val="99"/>
    <w:rsid w:val="00A126DC"/>
    <w:pPr>
      <w:spacing w:after="0" w:line="240" w:lineRule="auto"/>
    </w:pPr>
    <w:tblPr/>
  </w:style>
  <w:style w:type="paragraph" w:customStyle="1" w:styleId="TDCTREE">
    <w:name w:val="TDC TREE"/>
    <w:rsid w:val="0027104B"/>
    <w:rPr>
      <w:rFonts w:ascii="Montserrat Light" w:hAnsi="Montserrat Light"/>
      <w:i/>
      <w:iCs/>
      <w:color w:val="00B596"/>
    </w:rPr>
  </w:style>
  <w:style w:type="table" w:customStyle="1" w:styleId="Tablaconcuadrcula4-nfasis310">
    <w:name w:val="Tabla con cuadrícula 4 - Énfasis 31"/>
    <w:basedOn w:val="Tablanormal"/>
    <w:next w:val="Tablaconcuadrcula4-nfasis31"/>
    <w:uiPriority w:val="49"/>
    <w:rsid w:val="00407327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ENCABEZADOTABLA">
    <w:name w:val="ENCABEZADO TABLA"/>
    <w:rsid w:val="00407327"/>
    <w:pPr>
      <w:spacing w:after="0" w:line="240" w:lineRule="auto"/>
    </w:pPr>
    <w:rPr>
      <w:rFonts w:ascii="Source Sans Pro" w:eastAsia="Calibri" w:hAnsi="Source Sans Pro" w:cs="Times New Roman"/>
      <w:caps/>
      <w:color w:val="FFFFFF" w:themeColor="background1"/>
      <w:sz w:val="24"/>
    </w:rPr>
  </w:style>
  <w:style w:type="table" w:customStyle="1" w:styleId="Atrebo-Simple">
    <w:name w:val="Atrebo-Simple"/>
    <w:basedOn w:val="Atrebo-Colores-Alternos"/>
    <w:uiPriority w:val="99"/>
    <w:rsid w:val="00E55D6C"/>
    <w:tblPr/>
    <w:tcPr>
      <w:shd w:val="clear" w:color="auto" w:fill="auto"/>
    </w:tcPr>
    <w:tblStylePr w:type="firstRow">
      <w:rPr>
        <w:rFonts w:ascii="Montserrat Light" w:hAnsi="Montserrat Light"/>
        <w:b w:val="0"/>
        <w:i w:val="0"/>
      </w:rPr>
      <w:tblPr/>
      <w:tcPr>
        <w:shd w:val="clear" w:color="auto" w:fill="1E416D"/>
      </w:tcPr>
    </w:tblStylePr>
    <w:tblStylePr w:type="band2Horz">
      <w:pPr>
        <w:wordWrap/>
        <w:spacing w:beforeLines="0" w:afterLines="0" w:line="240" w:lineRule="auto"/>
      </w:pPr>
      <w:tblPr/>
      <w:tcPr>
        <w:shd w:val="clear" w:color="auto" w:fill="EAF2F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4332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33247"/>
    <w:rPr>
      <w:rFonts w:ascii="Montserrat Light" w:hAnsi="Montserrat Light"/>
      <w:i/>
      <w:iCs/>
      <w:color w:val="00B59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5D1C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D1C"/>
    <w:rPr>
      <w:rFonts w:ascii="Times New Roman" w:hAnsi="Times New Roman" w:cs="Times New Roman"/>
      <w:i/>
      <w:iCs/>
      <w:color w:val="00B596"/>
      <w:sz w:val="18"/>
      <w:szCs w:val="18"/>
    </w:rPr>
  </w:style>
  <w:style w:type="paragraph" w:styleId="Prrafodelista">
    <w:name w:val="List Paragraph"/>
    <w:basedOn w:val="Normal"/>
    <w:uiPriority w:val="34"/>
    <w:rsid w:val="003F74A3"/>
    <w:pPr>
      <w:ind w:left="720"/>
      <w:contextualSpacing/>
    </w:pPr>
    <w:rPr>
      <w:rFonts w:asciiTheme="minorHAnsi" w:hAnsiTheme="minorHAnsi"/>
      <w:i/>
      <w:iCs/>
    </w:rPr>
  </w:style>
  <w:style w:type="character" w:customStyle="1" w:styleId="TDC1Car">
    <w:name w:val="TDC 1 Car"/>
    <w:basedOn w:val="Fuentedeprrafopredeter"/>
    <w:link w:val="TDC1"/>
    <w:uiPriority w:val="39"/>
    <w:rsid w:val="00944F4A"/>
    <w:rPr>
      <w:rFonts w:ascii="Montserrat Light" w:hAnsi="Montserrat Light"/>
      <w:caps/>
      <w:color w:val="18315A"/>
    </w:rPr>
  </w:style>
  <w:style w:type="paragraph" w:customStyle="1" w:styleId="TtuloLista">
    <w:name w:val="Título Lista"/>
    <w:basedOn w:val="Cuerpodetexto"/>
    <w:qFormat/>
    <w:rsid w:val="00566542"/>
    <w:rPr>
      <w:rFonts w:ascii="Montserrat" w:hAnsi="Montserrat"/>
      <w:bCs/>
      <w:iCs w:val="0"/>
      <w:caps/>
      <w:color w:val="18315A"/>
      <w:sz w:val="18"/>
      <w:lang w:val="pt"/>
    </w:rPr>
  </w:style>
  <w:style w:type="table" w:customStyle="1" w:styleId="Tablaconcuadrcula4-nfasis11">
    <w:name w:val="Tabla con cuadrícula 4 - Énfasis 11"/>
    <w:aliases w:val="ATREBO-TREE"/>
    <w:basedOn w:val="Tablanormal"/>
    <w:uiPriority w:val="49"/>
    <w:rsid w:val="00792EB2"/>
    <w:pPr>
      <w:spacing w:before="80" w:after="0" w:line="240" w:lineRule="auto"/>
    </w:pPr>
    <w:rPr>
      <w:rFonts w:ascii="Source Sans Pro" w:hAnsi="Source Sans Pro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shd w:val="clear" w:color="auto" w:fill="1E416D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tblPr/>
      <w:tcPr>
        <w:shd w:val="clear" w:color="auto" w:fill="EEF4FF"/>
      </w:tcPr>
    </w:tblStylePr>
  </w:style>
  <w:style w:type="paragraph" w:customStyle="1" w:styleId="Portada-Subtitular">
    <w:name w:val="Portada-Subtitular"/>
    <w:basedOn w:val="Normal"/>
    <w:rsid w:val="00632910"/>
    <w:pPr>
      <w:spacing w:after="40"/>
    </w:pPr>
    <w:rPr>
      <w:rFonts w:ascii="Montserrat" w:hAnsi="Montserrat"/>
      <w:b/>
      <w:i/>
      <w:iCs/>
      <w:color w:val="18315A"/>
      <w:sz w:val="28"/>
      <w:szCs w:val="28"/>
    </w:rPr>
  </w:style>
  <w:style w:type="paragraph" w:customStyle="1" w:styleId="Portada-Fecha">
    <w:name w:val="Portada-Fecha"/>
    <w:basedOn w:val="Normal"/>
    <w:rsid w:val="00632910"/>
    <w:rPr>
      <w:rFonts w:ascii="Montserrat" w:hAnsi="Montserrat"/>
      <w:b/>
      <w:i/>
      <w:sz w:val="20"/>
    </w:rPr>
  </w:style>
  <w:style w:type="paragraph" w:customStyle="1" w:styleId="Sub3">
    <w:name w:val="Sub 3"/>
    <w:basedOn w:val="Cuerpodetexto"/>
    <w:qFormat/>
    <w:rsid w:val="00A23E59"/>
    <w:pPr>
      <w:spacing w:before="320" w:after="240" w:line="257" w:lineRule="auto"/>
    </w:pPr>
    <w:rPr>
      <w:rFonts w:ascii="Montserrat ExtraBold" w:hAnsi="Montserrat ExtraBold"/>
      <w:b/>
      <w:color w:val="00C0A7"/>
    </w:rPr>
  </w:style>
  <w:style w:type="paragraph" w:customStyle="1" w:styleId="Encabezado-TABLA">
    <w:name w:val="Encabezado-TABLA"/>
    <w:basedOn w:val="Normal"/>
    <w:rsid w:val="00837DA0"/>
    <w:rPr>
      <w:rFonts w:ascii="Montserrat" w:eastAsia="Calibri" w:hAnsi="Montserrat"/>
      <w:b/>
      <w:bCs/>
      <w:i/>
      <w:color w:val="FFFFFF"/>
      <w:sz w:val="18"/>
    </w:rPr>
  </w:style>
  <w:style w:type="paragraph" w:customStyle="1" w:styleId="CuerpodeTexto-Tabla">
    <w:name w:val="Cuerpo de Texto-Tabla"/>
    <w:basedOn w:val="Normal"/>
    <w:rsid w:val="00837DA0"/>
    <w:rPr>
      <w:rFonts w:ascii="Source Sans Pro" w:eastAsia="Calibri" w:hAnsi="Source Sans Pro"/>
      <w:bCs/>
      <w:i/>
      <w:iCs/>
      <w:color w:val="000000" w:themeColor="text1"/>
      <w:sz w:val="18"/>
    </w:rPr>
  </w:style>
  <w:style w:type="paragraph" w:customStyle="1" w:styleId="Sub2">
    <w:name w:val="Sub 2"/>
    <w:next w:val="Cuerpodetexto"/>
    <w:link w:val="Sub2Car"/>
    <w:qFormat/>
    <w:rsid w:val="00566542"/>
    <w:pPr>
      <w:spacing w:before="120" w:after="120"/>
    </w:pPr>
    <w:rPr>
      <w:rFonts w:ascii="Montserrat ExtraBold" w:hAnsi="Montserrat ExtraBold" w:cs="Times New Roman (Cuerpo en alfa"/>
      <w:caps/>
      <w:color w:val="1E416D"/>
      <w:sz w:val="20"/>
    </w:rPr>
  </w:style>
  <w:style w:type="character" w:customStyle="1" w:styleId="Sub2Car">
    <w:name w:val="Sub 2 Car"/>
    <w:basedOn w:val="TDC1Car"/>
    <w:link w:val="Sub2"/>
    <w:rsid w:val="00566542"/>
    <w:rPr>
      <w:rFonts w:ascii="Montserrat ExtraBold" w:hAnsi="Montserrat ExtraBold" w:cs="Times New Roman (Cuerpo en alfa"/>
      <w:caps/>
      <w:color w:val="1E416D"/>
      <w:sz w:val="20"/>
    </w:rPr>
  </w:style>
  <w:style w:type="table" w:customStyle="1" w:styleId="Estilo4">
    <w:name w:val="Estilo4"/>
    <w:basedOn w:val="Tablanormal"/>
    <w:uiPriority w:val="99"/>
    <w:rsid w:val="006469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shd w:val="clear" w:color="auto" w:fill="auto"/>
    </w:tcPr>
    <w:tblStylePr w:type="firstRow">
      <w:pPr>
        <w:jc w:val="left"/>
      </w:pPr>
      <w:rPr>
        <w:rFonts w:ascii="Source Sans Pro" w:hAnsi="Source Sans Pro"/>
        <w:b w:val="0"/>
        <w:i w:val="0"/>
        <w:color w:val="FFFFFF" w:themeColor="background1"/>
      </w:rPr>
      <w:tblPr/>
      <w:tcPr>
        <w:shd w:val="clear" w:color="auto" w:fill="172F5B"/>
      </w:tcPr>
    </w:tblStylePr>
  </w:style>
  <w:style w:type="table" w:customStyle="1" w:styleId="Tabladecuadrcula31">
    <w:name w:val="Tabla de cuadrícula 31"/>
    <w:basedOn w:val="Tablanormal"/>
    <w:uiPriority w:val="48"/>
    <w:rsid w:val="00872CC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2-nfasis51">
    <w:name w:val="Tabla con cuadrícula 2 - Énfasis 51"/>
    <w:basedOn w:val="Tablanormal"/>
    <w:uiPriority w:val="47"/>
    <w:rsid w:val="00872CC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laconcuadrcula2-nfasis61">
    <w:name w:val="Tabla con cuadrícula 2 - Énfasis 61"/>
    <w:basedOn w:val="Tablanormal"/>
    <w:uiPriority w:val="47"/>
    <w:rsid w:val="00872CC1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cuadrcula21">
    <w:name w:val="Tabla de cuadrícula 21"/>
    <w:basedOn w:val="Tablanormal"/>
    <w:uiPriority w:val="47"/>
    <w:rsid w:val="00872CC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trebo-Colores-Alternos">
    <w:name w:val="Atrebo-Colores-Alternos"/>
    <w:basedOn w:val="Tablanormal"/>
    <w:uiPriority w:val="99"/>
    <w:rsid w:val="008C007E"/>
    <w:pPr>
      <w:spacing w:before="40" w:after="40" w:line="240" w:lineRule="auto"/>
    </w:pPr>
    <w:rPr>
      <w:rFonts w:ascii="Montserrat Light" w:hAnsi="Montserrat Light"/>
      <w:sz w:val="21"/>
    </w:rPr>
    <w:tblPr>
      <w:tblStyleRowBandSize w:val="1"/>
      <w:tblBorders>
        <w:top w:val="single" w:sz="4" w:space="0" w:color="1E416D"/>
        <w:left w:val="single" w:sz="4" w:space="0" w:color="1E416D"/>
        <w:bottom w:val="single" w:sz="4" w:space="0" w:color="1E416D"/>
        <w:right w:val="single" w:sz="4" w:space="0" w:color="1E416D"/>
        <w:insideH w:val="single" w:sz="4" w:space="0" w:color="1E416D"/>
        <w:insideV w:val="single" w:sz="4" w:space="0" w:color="1E416D"/>
      </w:tblBorders>
    </w:tblPr>
    <w:tcPr>
      <w:shd w:val="clear" w:color="auto" w:fill="auto"/>
      <w:vAlign w:val="center"/>
    </w:tcPr>
    <w:tblStylePr w:type="firstRow">
      <w:rPr>
        <w:rFonts w:ascii="Montserrat Light" w:hAnsi="Montserrat Light"/>
        <w:b w:val="0"/>
        <w:i w:val="0"/>
      </w:rPr>
      <w:tblPr/>
      <w:tcPr>
        <w:shd w:val="clear" w:color="auto" w:fill="1E416D"/>
      </w:tcPr>
    </w:tblStylePr>
  </w:style>
  <w:style w:type="paragraph" w:customStyle="1" w:styleId="Tabla-CuerpodeTexto">
    <w:name w:val="Tabla-Cuerpo de Texto"/>
    <w:basedOn w:val="Cuerpodetexto"/>
    <w:qFormat/>
    <w:rsid w:val="00A23E59"/>
    <w:pPr>
      <w:jc w:val="left"/>
    </w:pPr>
    <w:rPr>
      <w:sz w:val="18"/>
    </w:rPr>
  </w:style>
  <w:style w:type="paragraph" w:styleId="Piedepgina">
    <w:name w:val="footer"/>
    <w:basedOn w:val="Normal"/>
    <w:link w:val="PiedepginaCar"/>
    <w:uiPriority w:val="99"/>
    <w:semiHidden/>
    <w:unhideWhenUsed/>
    <w:rsid w:val="002033A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033AF"/>
    <w:rPr>
      <w:rFonts w:ascii="Montserrat Light" w:hAnsi="Montserrat Light"/>
      <w:i/>
      <w:iCs/>
      <w:color w:val="00B596"/>
    </w:rPr>
  </w:style>
  <w:style w:type="table" w:customStyle="1" w:styleId="Atrebo-Compuesta">
    <w:name w:val="Atrebo-Compuesta"/>
    <w:basedOn w:val="Atrebo-Simple"/>
    <w:uiPriority w:val="99"/>
    <w:rsid w:val="00547FE1"/>
    <w:tblPr/>
    <w:tcPr>
      <w:shd w:val="clear" w:color="auto" w:fill="auto"/>
    </w:tcPr>
    <w:tblStylePr w:type="firstRow">
      <w:rPr>
        <w:rFonts w:ascii="Montserrat Light" w:hAnsi="Montserrat Light"/>
        <w:b w:val="0"/>
        <w:i w:val="0"/>
      </w:rPr>
      <w:tblPr/>
      <w:tcPr>
        <w:shd w:val="clear" w:color="auto" w:fill="1E416D"/>
      </w:tcPr>
    </w:tblStylePr>
    <w:tblStylePr w:type="firstCol">
      <w:rPr>
        <w:color w:val="auto"/>
      </w:rPr>
      <w:tblPr/>
      <w:tcPr>
        <w:shd w:val="clear" w:color="auto" w:fill="00C0A7"/>
      </w:tcPr>
    </w:tblStylePr>
    <w:tblStylePr w:type="band2Horz">
      <w:pPr>
        <w:wordWrap/>
        <w:spacing w:beforeLines="0" w:afterLines="0" w:line="240" w:lineRule="auto"/>
      </w:pPr>
      <w:tblPr/>
      <w:tcPr>
        <w:shd w:val="clear" w:color="auto" w:fill="EAF2FF"/>
      </w:tcPr>
    </w:tblStylePr>
  </w:style>
  <w:style w:type="table" w:customStyle="1" w:styleId="Atrebo-Compuesta-Alterna">
    <w:name w:val="Atrebo-Compuesta-Alterna"/>
    <w:basedOn w:val="Atrebo-Compuesta"/>
    <w:uiPriority w:val="99"/>
    <w:rsid w:val="002033AF"/>
    <w:pPr>
      <w:spacing w:after="0"/>
    </w:pPr>
    <w:tblPr/>
    <w:tcPr>
      <w:shd w:val="clear" w:color="auto" w:fill="auto"/>
    </w:tcPr>
    <w:tblStylePr w:type="firstRow">
      <w:rPr>
        <w:rFonts w:ascii="Montserrat Light" w:hAnsi="Montserrat Light"/>
        <w:b w:val="0"/>
        <w:i w:val="0"/>
      </w:rPr>
      <w:tblPr/>
      <w:tcPr>
        <w:shd w:val="clear" w:color="auto" w:fill="1E416D"/>
      </w:tcPr>
    </w:tblStylePr>
    <w:tblStylePr w:type="firstCol">
      <w:rPr>
        <w:color w:val="auto"/>
      </w:rPr>
      <w:tblPr/>
      <w:tcPr>
        <w:shd w:val="clear" w:color="auto" w:fill="00C0A7"/>
      </w:tcPr>
    </w:tblStylePr>
    <w:tblStylePr w:type="band2Horz">
      <w:pPr>
        <w:wordWrap/>
        <w:spacing w:beforeLines="0" w:afterLines="0" w:line="240" w:lineRule="auto"/>
      </w:pPr>
      <w:tblPr/>
      <w:tcPr>
        <w:shd w:val="clear" w:color="auto" w:fill="EAF2FF"/>
      </w:tcPr>
    </w:tblStylePr>
  </w:style>
  <w:style w:type="character" w:customStyle="1" w:styleId="NegritaAzul">
    <w:name w:val="Negrita Azul"/>
    <w:basedOn w:val="Fuentedeprrafopredeter"/>
    <w:uiPriority w:val="1"/>
    <w:qFormat/>
    <w:rsid w:val="00AE2CD1"/>
    <w:rPr>
      <w:rFonts w:ascii="Montserrat" w:hAnsi="Montserrat"/>
      <w:b/>
      <w:i w:val="0"/>
      <w:color w:val="1E416D"/>
      <w:sz w:val="20"/>
    </w:rPr>
  </w:style>
  <w:style w:type="character" w:customStyle="1" w:styleId="NegritaVerde">
    <w:name w:val="Negrita Verde"/>
    <w:basedOn w:val="NegritaAzul"/>
    <w:uiPriority w:val="1"/>
    <w:qFormat/>
    <w:rsid w:val="00AE2CD1"/>
    <w:rPr>
      <w:rFonts w:ascii="Montserrat" w:hAnsi="Montserrat"/>
      <w:b/>
      <w:i w:val="0"/>
      <w:color w:val="00C0A7"/>
      <w:sz w:val="20"/>
    </w:rPr>
  </w:style>
  <w:style w:type="paragraph" w:customStyle="1" w:styleId="Sub2-Tablas">
    <w:name w:val="Sub2-Tablas"/>
    <w:basedOn w:val="Sub2"/>
    <w:qFormat/>
    <w:rsid w:val="00F32680"/>
    <w:pPr>
      <w:spacing w:line="240" w:lineRule="auto"/>
      <w:jc w:val="center"/>
    </w:pPr>
    <w:rPr>
      <w:color w:val="FFFFFF" w:themeColor="background1"/>
    </w:rPr>
  </w:style>
  <w:style w:type="paragraph" w:customStyle="1" w:styleId="Body">
    <w:name w:val="Body"/>
    <w:autoRedefine/>
    <w:rsid w:val="007E1227"/>
    <w:pPr>
      <w:spacing w:before="120" w:after="0" w:line="312" w:lineRule="auto"/>
    </w:pPr>
    <w:rPr>
      <w:rFonts w:ascii="Helvetica Neue Light" w:eastAsia="Arial Unicode MS" w:hAnsi="Helvetica Neue Light" w:cs="Arial Unicode MS"/>
      <w:noProof/>
      <w:color w:val="000000"/>
      <w:sz w:val="20"/>
      <w:szCs w:val="20"/>
      <w:bdr w:val="nil"/>
      <w:lang w:eastAsia="es-ES"/>
    </w:rPr>
  </w:style>
  <w:style w:type="paragraph" w:styleId="NormalWeb">
    <w:name w:val="Normal (Web)"/>
    <w:basedOn w:val="Normal"/>
    <w:uiPriority w:val="99"/>
    <w:unhideWhenUsed/>
    <w:rsid w:val="007E122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es-ES" w:eastAsia="es-ES"/>
    </w:rPr>
  </w:style>
  <w:style w:type="table" w:customStyle="1" w:styleId="Tabla-Sin-Cabecera">
    <w:name w:val="Tabla-Sin-Cabecera"/>
    <w:basedOn w:val="Tablanormal"/>
    <w:uiPriority w:val="99"/>
    <w:rsid w:val="003479C3"/>
    <w:pPr>
      <w:spacing w:after="0" w:line="240" w:lineRule="auto"/>
    </w:pPr>
    <w:tblPr/>
    <w:tblStylePr w:type="firstRow">
      <w:rPr>
        <w:color w:val="FFFFFF" w:themeColor="background1"/>
      </w:rPr>
    </w:tblStylePr>
  </w:style>
  <w:style w:type="character" w:customStyle="1" w:styleId="x-label-value">
    <w:name w:val="x-label-value"/>
    <w:basedOn w:val="Fuentedeprrafopredeter"/>
    <w:rsid w:val="00DC3B42"/>
  </w:style>
  <w:style w:type="character" w:styleId="Mencinsinresolver">
    <w:name w:val="Unresolved Mention"/>
    <w:basedOn w:val="Fuentedeprrafopredeter"/>
    <w:uiPriority w:val="99"/>
    <w:semiHidden/>
    <w:unhideWhenUsed/>
    <w:rsid w:val="00871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header" Target="header1.xml"/><Relationship Id="rId303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100.png"/><Relationship Id="rId268" Type="http://schemas.openxmlformats.org/officeDocument/2006/relationships/image" Target="media/image260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37" Type="http://schemas.openxmlformats.org/officeDocument/2006/relationships/image" Target="media/image229.png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290" Type="http://schemas.openxmlformats.org/officeDocument/2006/relationships/image" Target="media/image282.png"/><Relationship Id="rId304" Type="http://schemas.openxmlformats.org/officeDocument/2006/relationships/theme" Target="theme/theme1.xml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280" Type="http://schemas.openxmlformats.org/officeDocument/2006/relationships/image" Target="media/image27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image" Target="media/image242.png"/><Relationship Id="rId255" Type="http://schemas.openxmlformats.org/officeDocument/2006/relationships/image" Target="media/image247.png"/><Relationship Id="rId271" Type="http://schemas.openxmlformats.org/officeDocument/2006/relationships/image" Target="media/image263.png"/><Relationship Id="rId276" Type="http://schemas.openxmlformats.org/officeDocument/2006/relationships/image" Target="media/image268.png"/><Relationship Id="rId292" Type="http://schemas.openxmlformats.org/officeDocument/2006/relationships/image" Target="media/image284.png"/><Relationship Id="rId297" Type="http://schemas.openxmlformats.org/officeDocument/2006/relationships/image" Target="media/image289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footer" Target="footer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0" Type="http://schemas.openxmlformats.org/officeDocument/2006/relationships/image" Target="media/image232.png"/><Relationship Id="rId245" Type="http://schemas.openxmlformats.org/officeDocument/2006/relationships/image" Target="media/image237.png"/><Relationship Id="rId261" Type="http://schemas.openxmlformats.org/officeDocument/2006/relationships/image" Target="media/image253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282" Type="http://schemas.openxmlformats.org/officeDocument/2006/relationships/image" Target="media/image274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2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hyperlink" Target="http://localhost:56506/ModGlobal/pages/TiposContribuyentes.aspx" TargetMode="External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footer" Target="footer1.xml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on.poch\Downloads\TREE-plantilla%20de%20tests%20de%20valid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7685BC4-2F60-4D26-A6D7-C7AAB99BC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TREE-plantilla de tests de validacion</Template>
  <TotalTime>759</TotalTime>
  <Pages>97</Pages>
  <Words>2100</Words>
  <Characters>11553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TREE-ERS-</vt:lpstr>
    </vt:vector>
  </TitlesOfParts>
  <Company/>
  <LinksUpToDate>false</LinksUpToDate>
  <CharactersWithSpaces>13626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TREE-ERS-</dc:title>
  <dc:creator>Ramon Poch</dc:creator>
  <cp:lastModifiedBy>Ramon Poch</cp:lastModifiedBy>
  <cp:revision>26</cp:revision>
  <cp:lastPrinted>2019-12-11T13:52:00Z</cp:lastPrinted>
  <dcterms:created xsi:type="dcterms:W3CDTF">2020-09-09T09:15:00Z</dcterms:created>
  <dcterms:modified xsi:type="dcterms:W3CDTF">2021-12-23T14:28:00Z</dcterms:modified>
</cp:coreProperties>
</file>